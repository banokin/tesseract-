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49A9B" w14:textId="4BD9AE91" w:rsidR="006103F6" w:rsidRPr="006103F6" w:rsidRDefault="007F75FE" w:rsidP="00290FE5">
      <w:pPr>
        <w:spacing w:before="0"/>
        <w:jc w:val="center"/>
        <w:rPr>
          <w:b/>
          <w:bCs/>
          <w:szCs w:val="20"/>
        </w:rPr>
      </w:pPr>
      <w:r>
        <w:rPr>
          <w:b/>
          <w:bCs/>
          <w:szCs w:val="20"/>
        </w:rPr>
        <w:t>ЭКСКЛЮЗИВНЫЙ ДОГОВОР ОКАЗАНИЯ УСЛУГ</w:t>
      </w:r>
    </w:p>
    <w:tbl>
      <w:tblPr>
        <w:tblStyle w:val="26"/>
        <w:tblW w:w="4584" w:type="pct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3686"/>
      </w:tblGrid>
      <w:tr w:rsidR="006103F6" w:rsidRPr="006103F6" w14:paraId="48A2A117" w14:textId="77777777" w:rsidTr="007F75FE">
        <w:tc>
          <w:tcPr>
            <w:tcW w:w="1515" w:type="pct"/>
            <w:hideMark/>
          </w:tcPr>
          <w:p w14:paraId="759C02B3" w14:textId="0311B9CE" w:rsidR="006103F6" w:rsidRPr="006103F6" w:rsidRDefault="006103F6" w:rsidP="009A722B">
            <w:pPr>
              <w:rPr>
                <w:color w:val="000000" w:themeColor="text1"/>
                <w:szCs w:val="20"/>
              </w:rPr>
            </w:pPr>
            <w:bookmarkStart w:id="0" w:name="_Hlk196998239"/>
            <w:bookmarkStart w:id="1" w:name="_ref_1-9c5831078ab443"/>
            <w:r w:rsidRPr="006103F6">
              <w:rPr>
                <w:color w:val="000000" w:themeColor="text1"/>
                <w:szCs w:val="20"/>
              </w:rPr>
              <w:t xml:space="preserve">г. </w:t>
            </w:r>
            <w:r w:rsidR="007F75FE">
              <w:rPr>
                <w:color w:val="000000" w:themeColor="text1"/>
                <w:szCs w:val="20"/>
              </w:rPr>
              <w:t>Москва</w:t>
            </w:r>
          </w:p>
        </w:tc>
        <w:tc>
          <w:tcPr>
            <w:tcW w:w="1515" w:type="pct"/>
            <w:hideMark/>
          </w:tcPr>
          <w:p w14:paraId="7D20776C" w14:textId="61A5A83B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</w:rPr>
            </w:pPr>
            <w:r w:rsidRPr="006103F6">
              <w:rPr>
                <w:color w:val="000000" w:themeColor="text1"/>
                <w:szCs w:val="20"/>
              </w:rPr>
              <w:t>№</w:t>
            </w:r>
            <w:r w:rsidR="00625FA9">
              <w:rPr>
                <w:color w:val="000000" w:themeColor="text1"/>
                <w:szCs w:val="20"/>
              </w:rPr>
              <w:t xml:space="preserve"> </w:t>
            </w:r>
            <w:sdt>
              <w:sdtPr>
                <w:rPr>
                  <w:rStyle w:val="afff4"/>
                </w:rPr>
                <w:alias w:val="Номер договора"/>
                <w:tag w:val="Номер договора"/>
                <w:id w:val="-1727900875"/>
                <w:placeholder>
                  <w:docPart w:val="DD12DD2B4C8C425F8F5838FF7F498E11"/>
                </w:placeholder>
                <w15:color w:val="993366"/>
              </w:sdtPr>
              <w:sdtEndPr>
                <w:rPr>
                  <w:rStyle w:val="a4"/>
                  <w:bCs w:val="0"/>
                  <w:color w:val="000000" w:themeColor="text1"/>
                  <w:szCs w:val="20"/>
                </w:rPr>
              </w:sdtEndPr>
              <w:sdtContent>
                <w:r w:rsidR="00D96D06">
                  <w:rPr>
                    <w:color w:val="000000"/>
                  </w:rPr>
                  <w:t>{{</w:t>
                </w:r>
                <w:proofErr w:type="spellStart"/>
                <w:r w:rsidR="00D96D06">
                  <w:rPr>
                    <w:color w:val="000000"/>
                  </w:rPr>
                  <w:t>contract_number</w:t>
                </w:r>
                <w:proofErr w:type="spellEnd"/>
                <w:r w:rsidR="00D96D06">
                  <w:rPr>
                    <w:color w:val="000000"/>
                  </w:rPr>
                  <w:t>}}</w:t>
                </w:r>
                <w:r w:rsidR="00D96D06">
                  <w:rPr>
                    <w:color w:val="000000"/>
                  </w:rPr>
                  <w:br/>
                </w:r>
              </w:sdtContent>
            </w:sdt>
          </w:p>
        </w:tc>
        <w:sdt>
          <w:sdtPr>
            <w:rPr>
              <w:color w:val="000000"/>
            </w:rPr>
            <w:alias w:val="Дата договора"/>
            <w:tag w:val="Дата договора"/>
            <w:id w:val="-1047447744"/>
            <w:placeholder>
              <w:docPart w:val="0F46C9C9B5D646549B7C81FAA4295861"/>
            </w:placeholder>
            <w15:color w:val="993366"/>
            <w:date>
              <w:dateFormat w:val="dd.MM.yyyy"/>
              <w:lid w:val="ru-RU"/>
              <w:storeMappedDataAs w:val="dateTime"/>
              <w:calendar w:val="gregorian"/>
            </w:date>
          </w:sdtPr>
          <w:sdtContent>
            <w:tc>
              <w:tcPr>
                <w:tcW w:w="1970" w:type="pct"/>
                <w:hideMark/>
              </w:tcPr>
              <w:p w14:paraId="619267BD" w14:textId="41F2CC9F" w:rsidR="006103F6" w:rsidRPr="006103F6" w:rsidRDefault="00D96D06" w:rsidP="00D96D06">
                <w:pPr>
                  <w:jc w:val="right"/>
                  <w:rPr>
                    <w:color w:val="000000" w:themeColor="text1"/>
                    <w:szCs w:val="20"/>
                  </w:rPr>
                </w:pPr>
                <w:r w:rsidRPr="00D96D06">
                  <w:rPr>
                    <w:color w:val="000000"/>
                  </w:rPr>
                  <w:t>{{</w:t>
                </w:r>
                <w:proofErr w:type="spellStart"/>
                <w:r w:rsidRPr="00D96D06">
                  <w:rPr>
                    <w:color w:val="000000"/>
                  </w:rPr>
                  <w:t>contract_date</w:t>
                </w:r>
                <w:proofErr w:type="spellEnd"/>
                <w:r w:rsidRPr="00D96D06">
                  <w:rPr>
                    <w:color w:val="000000"/>
                  </w:rPr>
                  <w:t>}}</w:t>
                </w:r>
              </w:p>
            </w:tc>
          </w:sdtContent>
        </w:sdt>
      </w:tr>
    </w:tbl>
    <w:bookmarkEnd w:id="0"/>
    <w:p w14:paraId="220ACA9F" w14:textId="13F0D474" w:rsidR="00290FE5" w:rsidRPr="00E70A57" w:rsidRDefault="006103F6" w:rsidP="004F0E77">
      <w:pPr>
        <w:ind w:left="851"/>
        <w:rPr>
          <w:szCs w:val="20"/>
        </w:rPr>
      </w:pPr>
      <w:r w:rsidRPr="006103F6">
        <w:rPr>
          <w:szCs w:val="20"/>
        </w:rPr>
        <w:t xml:space="preserve">Настоящий </w:t>
      </w:r>
      <w:r w:rsidR="00625FA9">
        <w:rPr>
          <w:szCs w:val="20"/>
        </w:rPr>
        <w:t>эксклюзивный договор оказания услуг</w:t>
      </w:r>
      <w:r w:rsidRPr="006103F6">
        <w:rPr>
          <w:szCs w:val="20"/>
        </w:rPr>
        <w:t xml:space="preserve"> </w:t>
      </w:r>
      <w:r w:rsidR="00CA59F2">
        <w:rPr>
          <w:szCs w:val="20"/>
        </w:rPr>
        <w:t xml:space="preserve">(далее – </w:t>
      </w:r>
      <w:r w:rsidR="00625FA9">
        <w:rPr>
          <w:szCs w:val="20"/>
        </w:rPr>
        <w:t>«</w:t>
      </w:r>
      <w:r w:rsidR="00CA59F2">
        <w:rPr>
          <w:szCs w:val="20"/>
        </w:rPr>
        <w:t>Договор</w:t>
      </w:r>
      <w:r w:rsidR="00625FA9">
        <w:rPr>
          <w:szCs w:val="20"/>
        </w:rPr>
        <w:t>»</w:t>
      </w:r>
      <w:r w:rsidR="00CA59F2">
        <w:rPr>
          <w:szCs w:val="20"/>
        </w:rPr>
        <w:t xml:space="preserve">) </w:t>
      </w:r>
      <w:r w:rsidRPr="006103F6">
        <w:rPr>
          <w:szCs w:val="20"/>
        </w:rPr>
        <w:t>заключен между:</w:t>
      </w:r>
    </w:p>
    <w:p w14:paraId="130BF262" w14:textId="2325D706" w:rsidR="00AE7FEA" w:rsidRPr="00E96A2D" w:rsidRDefault="00AE7FEA" w:rsidP="00E96A2D">
      <w:pPr>
        <w:pStyle w:val="a"/>
      </w:pPr>
      <w:bookmarkStart w:id="2" w:name="_Hlk197000780"/>
      <w:r w:rsidRPr="00E96A2D">
        <w:rPr>
          <w:b/>
          <w:bCs/>
        </w:rPr>
        <w:t xml:space="preserve">Индивидуальным предпринимателем </w:t>
      </w:r>
      <w:bookmarkEnd w:id="2"/>
      <w:r w:rsidR="00245AD2" w:rsidRPr="00245AD2">
        <w:rPr>
          <w:b/>
          <w:bCs/>
        </w:rPr>
        <w:t>{{</w:t>
      </w:r>
      <w:proofErr w:type="spellStart"/>
      <w:r w:rsidR="00245AD2" w:rsidRPr="00245AD2">
        <w:rPr>
          <w:b/>
          <w:bCs/>
        </w:rPr>
        <w:t>executor_name</w:t>
      </w:r>
      <w:proofErr w:type="spellEnd"/>
      <w:r w:rsidR="00245AD2" w:rsidRPr="00245AD2">
        <w:rPr>
          <w:b/>
          <w:bCs/>
        </w:rPr>
        <w:t>}}</w:t>
      </w:r>
      <w:r w:rsidRPr="00E96A2D">
        <w:t>, и</w:t>
      </w:r>
      <w:r w:rsidR="00CA59F2">
        <w:t>менуемым в дальнейшем «</w:t>
      </w:r>
      <w:r w:rsidR="007F75FE">
        <w:rPr>
          <w:color w:val="000000" w:themeColor="text1"/>
        </w:rPr>
        <w:t>Исполнитель</w:t>
      </w:r>
      <w:r w:rsidR="00CA59F2">
        <w:rPr>
          <w:color w:val="000000" w:themeColor="text1"/>
        </w:rPr>
        <w:t>», и</w:t>
      </w:r>
    </w:p>
    <w:p w14:paraId="58722D6E" w14:textId="16271A1A" w:rsidR="00083FDA" w:rsidRPr="00CA59F2" w:rsidRDefault="00083FDA" w:rsidP="00CA59F2">
      <w:pPr>
        <w:pStyle w:val="a"/>
      </w:pPr>
      <w:r>
        <w:rPr>
          <w:b/>
          <w:bCs/>
        </w:rPr>
        <w:t>Гр.</w:t>
      </w:r>
      <w:r w:rsidR="00DC0C60">
        <w:rPr>
          <w:b/>
          <w:bCs/>
        </w:rPr>
        <w:t xml:space="preserve"> </w:t>
      </w:r>
      <w:sdt>
        <w:sdtPr>
          <w:rPr>
            <w:b/>
            <w:bCs/>
          </w:rPr>
          <w:alias w:val="ФИО Заказчика"/>
          <w:tag w:val="ФИО Заказчика"/>
          <w:id w:val="531923340"/>
          <w:placeholder>
            <w:docPart w:val="D997B7DC1F154C368429BC1CCBB6260F"/>
          </w:placeholder>
          <w15:color w:val="993366"/>
        </w:sdtPr>
        <w:sdtContent>
          <w:r w:rsidR="00595F87" w:rsidRPr="00595F87">
            <w:rPr>
              <w:b/>
              <w:bCs/>
            </w:rPr>
            <w:t>{{</w:t>
          </w:r>
          <w:proofErr w:type="spellStart"/>
          <w:r w:rsidR="00595F87" w:rsidRPr="00595F87">
            <w:rPr>
              <w:b/>
              <w:bCs/>
            </w:rPr>
            <w:t>customer_fio</w:t>
          </w:r>
          <w:proofErr w:type="spellEnd"/>
          <w:r w:rsidR="00595F87" w:rsidRPr="00595F87">
            <w:rPr>
              <w:b/>
              <w:bCs/>
            </w:rPr>
            <w:t>}}</w:t>
          </w:r>
        </w:sdtContent>
      </w:sdt>
      <w:r w:rsidR="00CA59F2">
        <w:rPr>
          <w:b/>
          <w:bCs/>
        </w:rPr>
        <w:t xml:space="preserve">, </w:t>
      </w:r>
      <w:r w:rsidR="00CA59F2" w:rsidRPr="00E96A2D">
        <w:t>и</w:t>
      </w:r>
      <w:r w:rsidR="00CA59F2">
        <w:t>менуемым в дальнейшем «</w:t>
      </w:r>
      <w:r w:rsidR="007F75FE">
        <w:rPr>
          <w:color w:val="000000" w:themeColor="text1"/>
        </w:rPr>
        <w:t>Заказчик</w:t>
      </w:r>
      <w:r w:rsidR="00CA59F2">
        <w:rPr>
          <w:color w:val="000000" w:themeColor="text1"/>
        </w:rPr>
        <w:t>».</w:t>
      </w:r>
    </w:p>
    <w:p w14:paraId="2F45AA88" w14:textId="77777777" w:rsidR="00CA59F2" w:rsidRPr="00CA59F2" w:rsidRDefault="00CA59F2" w:rsidP="00CA59F2">
      <w:pPr>
        <w:pStyle w:val="a"/>
        <w:numPr>
          <w:ilvl w:val="0"/>
          <w:numId w:val="0"/>
        </w:numPr>
        <w:ind w:left="851"/>
      </w:pPr>
      <w:r w:rsidRPr="00CA59F2">
        <w:t>совместно именуемыми «Стороны», и по отдельности – «Сторона».</w:t>
      </w:r>
    </w:p>
    <w:p w14:paraId="1EABE785" w14:textId="77777777" w:rsidR="00AE7FEA" w:rsidRPr="00AE7FEA" w:rsidRDefault="00AE7FEA" w:rsidP="004F0E77">
      <w:pPr>
        <w:keepNext/>
        <w:keepLines/>
        <w:spacing w:before="240"/>
        <w:ind w:left="851"/>
        <w:outlineLvl w:val="0"/>
        <w:rPr>
          <w:b/>
          <w:bCs/>
          <w:szCs w:val="28"/>
        </w:rPr>
      </w:pPr>
      <w:r w:rsidRPr="00AE7FEA">
        <w:rPr>
          <w:b/>
          <w:bCs/>
          <w:szCs w:val="28"/>
        </w:rPr>
        <w:t>ТЕРМИНЫ</w:t>
      </w:r>
      <w:r w:rsidR="00E50FCA">
        <w:rPr>
          <w:b/>
          <w:bCs/>
          <w:szCs w:val="28"/>
        </w:rPr>
        <w:t xml:space="preserve">, </w:t>
      </w:r>
      <w:r w:rsidRPr="00AE7FEA">
        <w:rPr>
          <w:b/>
          <w:bCs/>
          <w:szCs w:val="28"/>
        </w:rPr>
        <w:t>ОПРЕДЕЛЕНИЯ</w:t>
      </w:r>
      <w:r w:rsidR="00E50FCA">
        <w:rPr>
          <w:b/>
          <w:bCs/>
          <w:szCs w:val="28"/>
        </w:rPr>
        <w:t xml:space="preserve"> И РЕКВИЗИТЫ</w:t>
      </w:r>
    </w:p>
    <w:tbl>
      <w:tblPr>
        <w:tblStyle w:val="affc"/>
        <w:tblW w:w="4583" w:type="pct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7796"/>
      </w:tblGrid>
      <w:tr w:rsidR="00290FE5" w:rsidRPr="00AE7FEA" w14:paraId="6F5D94F5" w14:textId="77777777" w:rsidTr="00DC77DD">
        <w:tc>
          <w:tcPr>
            <w:tcW w:w="833" w:type="pct"/>
          </w:tcPr>
          <w:p w14:paraId="43DD9110" w14:textId="0F5296B9" w:rsidR="00AE7FEA" w:rsidRPr="00625FA9" w:rsidRDefault="00625FA9" w:rsidP="009A722B">
            <w:pPr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</w:p>
        </w:tc>
        <w:tc>
          <w:tcPr>
            <w:tcW w:w="4167" w:type="pct"/>
          </w:tcPr>
          <w:tbl>
            <w:tblPr>
              <w:tblStyle w:val="2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8"/>
            </w:tblGrid>
            <w:tr w:rsidR="00AE7FEA" w:rsidRPr="00AE7FEA" w14:paraId="31040FDB" w14:textId="77777777" w:rsidTr="004F0E77">
              <w:trPr>
                <w:trHeight w:val="924"/>
              </w:trPr>
              <w:tc>
                <w:tcPr>
                  <w:tcW w:w="8218" w:type="dxa"/>
                </w:tcPr>
                <w:tbl>
                  <w:tblPr>
                    <w:tblStyle w:val="26"/>
                    <w:tblW w:w="821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07"/>
                    <w:gridCol w:w="1134"/>
                    <w:gridCol w:w="2977"/>
                  </w:tblGrid>
                  <w:tr w:rsidR="00AE7FEA" w:rsidRPr="00AE7FEA" w14:paraId="688CDFAC" w14:textId="77777777" w:rsidTr="00B02170">
                    <w:tc>
                      <w:tcPr>
                        <w:tcW w:w="2499" w:type="pct"/>
                      </w:tcPr>
                      <w:p w14:paraId="2612F20C" w14:textId="77777777" w:rsidR="00AE7FEA" w:rsidRPr="00AE7FEA" w:rsidRDefault="00AE7FE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AE7FEA">
                          <w:rPr>
                            <w:szCs w:val="20"/>
                          </w:rPr>
                          <w:t>Адрес регистрации:</w:t>
                        </w:r>
                      </w:p>
                      <w:p w14:paraId="3FDC8B07" w14:textId="260624C2" w:rsidR="00AE7FEA" w:rsidRPr="00AE7FEA" w:rsidRDefault="00245AD2" w:rsidP="003E7C76">
                        <w:pPr>
                          <w:spacing w:before="0" w:after="0"/>
                          <w:jc w:val="left"/>
                          <w:rPr>
                            <w:szCs w:val="20"/>
                          </w:rPr>
                        </w:pPr>
                        <w:r w:rsidRPr="00245AD2">
                          <w:rPr>
                            <w:szCs w:val="20"/>
                          </w:rPr>
                          <w:t>{{</w:t>
                        </w:r>
                        <w:proofErr w:type="spellStart"/>
                        <w:r w:rsidRPr="00245AD2">
                          <w:rPr>
                            <w:szCs w:val="20"/>
                          </w:rPr>
                          <w:t>executor_address</w:t>
                        </w:r>
                        <w:proofErr w:type="spellEnd"/>
                        <w:r w:rsidRPr="00245AD2">
                          <w:rPr>
                            <w:szCs w:val="20"/>
                          </w:rPr>
                          <w:t>}}</w:t>
                        </w:r>
                      </w:p>
                    </w:tc>
                    <w:tc>
                      <w:tcPr>
                        <w:tcW w:w="690" w:type="pct"/>
                      </w:tcPr>
                      <w:p w14:paraId="0ACE6F20" w14:textId="77777777" w:rsidR="00AF3AAE" w:rsidRDefault="00AE7FE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AE7FEA">
                          <w:rPr>
                            <w:szCs w:val="20"/>
                          </w:rPr>
                          <w:t>Почта:</w:t>
                        </w:r>
                      </w:p>
                      <w:p w14:paraId="2C89E176" w14:textId="4CB3CF03" w:rsidR="00AE7FEA" w:rsidRPr="00AE7FEA" w:rsidRDefault="007F75FE" w:rsidP="003E7C76">
                        <w:pPr>
                          <w:spacing w:before="0" w:after="0"/>
                          <w:rPr>
                            <w:szCs w:val="20"/>
                          </w:rPr>
                        </w:pPr>
                        <w:r>
                          <w:rPr>
                            <w:szCs w:val="20"/>
                          </w:rPr>
                          <w:t>Тел.</w:t>
                        </w:r>
                        <w:r w:rsidR="00AE7FEA" w:rsidRPr="00AE7FEA">
                          <w:rPr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1811" w:type="pct"/>
                      </w:tcPr>
                      <w:p w14:paraId="5EE0B5E6" w14:textId="77777777" w:rsidR="00245AD2" w:rsidRDefault="00245AD2" w:rsidP="003E7C76">
                        <w:pPr>
                          <w:spacing w:before="0" w:after="0"/>
                          <w:rPr>
                            <w:szCs w:val="20"/>
                          </w:rPr>
                        </w:pPr>
                        <w:r w:rsidRPr="00245AD2">
                          <w:rPr>
                            <w:szCs w:val="20"/>
                          </w:rPr>
                          <w:t>{{</w:t>
                        </w:r>
                        <w:proofErr w:type="spellStart"/>
                        <w:r w:rsidRPr="00245AD2">
                          <w:rPr>
                            <w:szCs w:val="20"/>
                          </w:rPr>
                          <w:t>executor_email</w:t>
                        </w:r>
                        <w:proofErr w:type="spellEnd"/>
                        <w:r w:rsidRPr="00245AD2">
                          <w:rPr>
                            <w:szCs w:val="20"/>
                          </w:rPr>
                          <w:t xml:space="preserve">}} </w:t>
                        </w:r>
                      </w:p>
                      <w:p w14:paraId="1FF080E0" w14:textId="6DAF304A" w:rsidR="00AE7FEA" w:rsidRPr="00AE7FEA" w:rsidRDefault="00245AD2" w:rsidP="003E7C76">
                        <w:pPr>
                          <w:spacing w:before="0" w:after="0"/>
                          <w:rPr>
                            <w:szCs w:val="20"/>
                            <w:lang w:val="en-US"/>
                          </w:rPr>
                        </w:pPr>
                        <w:r w:rsidRPr="00245AD2">
                          <w:rPr>
                            <w:szCs w:val="20"/>
                          </w:rPr>
                          <w:t>{{</w:t>
                        </w:r>
                        <w:proofErr w:type="spellStart"/>
                        <w:r w:rsidRPr="00245AD2">
                          <w:rPr>
                            <w:szCs w:val="20"/>
                          </w:rPr>
                          <w:t>executor_phone</w:t>
                        </w:r>
                        <w:proofErr w:type="spellEnd"/>
                        <w:r w:rsidRPr="00245AD2">
                          <w:rPr>
                            <w:szCs w:val="20"/>
                          </w:rPr>
                          <w:t>}}</w:t>
                        </w:r>
                      </w:p>
                    </w:tc>
                  </w:tr>
                  <w:tr w:rsidR="00AE7FEA" w:rsidRPr="00AE7FEA" w14:paraId="7A085A62" w14:textId="77777777" w:rsidTr="004F0E77">
                    <w:tc>
                      <w:tcPr>
                        <w:tcW w:w="5000" w:type="pct"/>
                        <w:gridSpan w:val="3"/>
                      </w:tcPr>
                      <w:tbl>
                        <w:tblPr>
                          <w:tblStyle w:val="26"/>
                          <w:tblW w:w="5000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27"/>
                          <w:gridCol w:w="3282"/>
                          <w:gridCol w:w="1132"/>
                          <w:gridCol w:w="2977"/>
                        </w:tblGrid>
                        <w:tr w:rsidR="00AE7FEA" w:rsidRPr="00AE7FEA" w14:paraId="5BB2455F" w14:textId="77777777" w:rsidTr="00B02170">
                          <w:tc>
                            <w:tcPr>
                              <w:tcW w:w="503" w:type="pct"/>
                            </w:tcPr>
                            <w:p w14:paraId="7F6DC291" w14:textId="77777777" w:rsidR="00AE7FEA" w:rsidRPr="00AE7FEA" w:rsidRDefault="00AE7FEA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ИНН</w:t>
                              </w:r>
                            </w:p>
                          </w:tc>
                          <w:tc>
                            <w:tcPr>
                              <w:tcW w:w="1997" w:type="pct"/>
                            </w:tcPr>
                            <w:p w14:paraId="30CE22E6" w14:textId="37E99120" w:rsidR="00AE7FEA" w:rsidRPr="00E7113B" w:rsidRDefault="007727D8" w:rsidP="003E7C76">
                              <w:pPr>
                                <w:spacing w:after="0"/>
                                <w:rPr>
                                  <w:szCs w:val="20"/>
                                  <w:lang w:val="en-US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executor_inn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689" w:type="pct"/>
                            </w:tcPr>
                            <w:p w14:paraId="6F1D8C85" w14:textId="77777777" w:rsidR="00AE7FEA" w:rsidRPr="00AE7FEA" w:rsidRDefault="00AE7FEA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БИК</w:t>
                              </w:r>
                            </w:p>
                          </w:tc>
                          <w:tc>
                            <w:tcPr>
                              <w:tcW w:w="1811" w:type="pct"/>
                            </w:tcPr>
                            <w:p w14:paraId="5BA4C8A5" w14:textId="101191A4" w:rsidR="00AE7FEA" w:rsidRPr="00AE7FEA" w:rsidRDefault="007727D8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executor_bik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</w:tr>
                        <w:tr w:rsidR="00AE7FEA" w:rsidRPr="00AE7FEA" w14:paraId="4255A12F" w14:textId="77777777" w:rsidTr="00B02170">
                          <w:tc>
                            <w:tcPr>
                              <w:tcW w:w="503" w:type="pct"/>
                            </w:tcPr>
                            <w:p w14:paraId="611C28C6" w14:textId="77777777" w:rsidR="00AE7FEA" w:rsidRPr="00AE7FEA" w:rsidRDefault="00AE7FEA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ОГРН</w:t>
                              </w:r>
                            </w:p>
                          </w:tc>
                          <w:tc>
                            <w:tcPr>
                              <w:tcW w:w="1997" w:type="pct"/>
                            </w:tcPr>
                            <w:p w14:paraId="105516EA" w14:textId="2CDE6134" w:rsidR="00AE7FEA" w:rsidRPr="00AE7FEA" w:rsidRDefault="007727D8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executor_ogrn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689" w:type="pct"/>
                            </w:tcPr>
                            <w:p w14:paraId="2B5CC076" w14:textId="77777777" w:rsidR="00AE7FEA" w:rsidRPr="00AE7FEA" w:rsidRDefault="00CA59F2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Банк</w:t>
                              </w:r>
                            </w:p>
                          </w:tc>
                          <w:tc>
                            <w:tcPr>
                              <w:tcW w:w="1811" w:type="pct"/>
                            </w:tcPr>
                            <w:p w14:paraId="20504436" w14:textId="1E2F6CDF" w:rsidR="00AE7FEA" w:rsidRPr="00AE7FEA" w:rsidRDefault="007727D8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executor_bank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</w:tr>
                        <w:tr w:rsidR="00AE7FEA" w:rsidRPr="00AE7FEA" w14:paraId="37E928A8" w14:textId="77777777" w:rsidTr="00B02170">
                          <w:tc>
                            <w:tcPr>
                              <w:tcW w:w="503" w:type="pct"/>
                            </w:tcPr>
                            <w:p w14:paraId="6A15728C" w14:textId="77777777" w:rsidR="00AE7FEA" w:rsidRPr="00AE7FEA" w:rsidRDefault="00AE7FEA" w:rsidP="003E7C76">
                              <w:pPr>
                                <w:spacing w:before="0"/>
                                <w:rPr>
                                  <w:szCs w:val="20"/>
                                  <w:lang w:val="en-US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р</w:t>
                              </w:r>
                              <w:r w:rsidRPr="00AE7FEA">
                                <w:rPr>
                                  <w:szCs w:val="20"/>
                                  <w:lang w:val="en-US"/>
                                </w:rPr>
                                <w:t>/c</w:t>
                              </w:r>
                            </w:p>
                          </w:tc>
                          <w:tc>
                            <w:tcPr>
                              <w:tcW w:w="1997" w:type="pct"/>
                            </w:tcPr>
                            <w:p w14:paraId="53D842F8" w14:textId="6BD21063" w:rsidR="00AE7FEA" w:rsidRPr="00AE7FEA" w:rsidRDefault="007727D8" w:rsidP="003E7C76">
                              <w:pPr>
                                <w:spacing w:before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executor_rs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689" w:type="pct"/>
                            </w:tcPr>
                            <w:p w14:paraId="2A8E0354" w14:textId="77777777" w:rsidR="00AE7FEA" w:rsidRPr="00AE7FEA" w:rsidRDefault="00AE7FEA" w:rsidP="003E7C76">
                              <w:pPr>
                                <w:spacing w:before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к</w:t>
                              </w:r>
                              <w:r w:rsidRPr="00AE7FEA">
                                <w:rPr>
                                  <w:szCs w:val="20"/>
                                  <w:lang w:val="en-US"/>
                                </w:rPr>
                                <w:t>/</w:t>
                              </w:r>
                              <w:r w:rsidRPr="00AE7FEA">
                                <w:rPr>
                                  <w:szCs w:val="20"/>
                                </w:rPr>
                                <w:t>с</w:t>
                              </w:r>
                            </w:p>
                          </w:tc>
                          <w:tc>
                            <w:tcPr>
                              <w:tcW w:w="1811" w:type="pct"/>
                            </w:tcPr>
                            <w:p w14:paraId="25228230" w14:textId="5EF4E9C9" w:rsidR="00AE7FEA" w:rsidRPr="00083FDA" w:rsidRDefault="007727D8" w:rsidP="003E7C76">
                              <w:pPr>
                                <w:spacing w:before="0"/>
                                <w:rPr>
                                  <w:b/>
                                  <w:bCs/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executor_ks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</w:tr>
                      </w:tbl>
                      <w:p w14:paraId="06C977DF" w14:textId="77777777" w:rsidR="00AE7FEA" w:rsidRPr="00AE7FEA" w:rsidRDefault="00AE7FEA" w:rsidP="003E7C76">
                        <w:pPr>
                          <w:rPr>
                            <w:szCs w:val="20"/>
                          </w:rPr>
                        </w:pPr>
                      </w:p>
                    </w:tc>
                  </w:tr>
                </w:tbl>
                <w:p w14:paraId="2D806088" w14:textId="77777777" w:rsidR="00AE7FEA" w:rsidRPr="00AE7FEA" w:rsidRDefault="00AE7FEA" w:rsidP="003E7C76">
                  <w:pPr>
                    <w:rPr>
                      <w:b/>
                      <w:bCs/>
                      <w:szCs w:val="20"/>
                    </w:rPr>
                  </w:pPr>
                </w:p>
              </w:tc>
            </w:tr>
          </w:tbl>
          <w:p w14:paraId="03E12538" w14:textId="77777777" w:rsidR="00AE7FEA" w:rsidRPr="00AE7FEA" w:rsidRDefault="00AE7FEA" w:rsidP="003E7C76">
            <w:pPr>
              <w:outlineLvl w:val="1"/>
              <w:rPr>
                <w:bCs/>
                <w:szCs w:val="26"/>
              </w:rPr>
            </w:pPr>
          </w:p>
        </w:tc>
      </w:tr>
      <w:tr w:rsidR="00290FE5" w:rsidRPr="00AE7FEA" w14:paraId="0526D025" w14:textId="77777777" w:rsidTr="00DC77DD">
        <w:tc>
          <w:tcPr>
            <w:tcW w:w="833" w:type="pct"/>
          </w:tcPr>
          <w:p w14:paraId="74285D02" w14:textId="08DAF973" w:rsidR="00AE7FEA" w:rsidRPr="00625FA9" w:rsidRDefault="00625FA9" w:rsidP="009A722B">
            <w:pPr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</w:p>
        </w:tc>
        <w:tc>
          <w:tcPr>
            <w:tcW w:w="4167" w:type="pct"/>
          </w:tcPr>
          <w:tbl>
            <w:tblPr>
              <w:tblStyle w:val="2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8"/>
            </w:tblGrid>
            <w:tr w:rsidR="00E96A2D" w:rsidRPr="00AE7FEA" w14:paraId="7E861E82" w14:textId="77777777" w:rsidTr="004F0E77">
              <w:trPr>
                <w:trHeight w:val="367"/>
              </w:trPr>
              <w:tc>
                <w:tcPr>
                  <w:tcW w:w="8218" w:type="dxa"/>
                </w:tcPr>
                <w:tbl>
                  <w:tblPr>
                    <w:tblStyle w:val="26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53"/>
                    <w:gridCol w:w="1134"/>
                    <w:gridCol w:w="2263"/>
                  </w:tblGrid>
                  <w:tr w:rsidR="00083FDA" w:rsidRPr="006103F6" w14:paraId="5EA7EDFA" w14:textId="77777777" w:rsidTr="007F75FE">
                    <w:tc>
                      <w:tcPr>
                        <w:tcW w:w="4253" w:type="dxa"/>
                      </w:tcPr>
                      <w:p w14:paraId="4B85060B" w14:textId="77777777" w:rsidR="00083FDA" w:rsidRPr="00245AD2" w:rsidRDefault="00083FDA" w:rsidP="00CA59F2">
                        <w:pPr>
                          <w:spacing w:after="0"/>
                          <w:rPr>
                            <w:szCs w:val="20"/>
                            <w:lang w:val="en-US"/>
                          </w:rPr>
                        </w:pPr>
                        <w:r w:rsidRPr="006103F6">
                          <w:rPr>
                            <w:szCs w:val="20"/>
                          </w:rPr>
                          <w:t>Адрес</w:t>
                        </w:r>
                        <w:r w:rsidRPr="00245AD2">
                          <w:rPr>
                            <w:szCs w:val="20"/>
                            <w:lang w:val="en-US"/>
                          </w:rPr>
                          <w:t xml:space="preserve"> </w:t>
                        </w:r>
                        <w:r w:rsidRPr="006103F6">
                          <w:rPr>
                            <w:szCs w:val="20"/>
                          </w:rPr>
                          <w:t>регистрации</w:t>
                        </w:r>
                        <w:r w:rsidRPr="00245AD2">
                          <w:rPr>
                            <w:szCs w:val="20"/>
                            <w:lang w:val="en-US"/>
                          </w:rPr>
                          <w:t>:</w:t>
                        </w:r>
                      </w:p>
                      <w:sdt>
                        <w:sdtPr>
                          <w:rPr>
                            <w:szCs w:val="20"/>
                          </w:rPr>
                          <w:alias w:val="Адрес регистрации"/>
                          <w:tag w:val="Адрес регистрации"/>
                          <w:id w:val="-1746490572"/>
                          <w:placeholder>
                            <w:docPart w:val="E39A19D8B61C41F6B3F6A11D8114717D"/>
                          </w:placeholder>
                        </w:sdtPr>
                        <w:sdtContent>
                          <w:p w14:paraId="4945B8A0" w14:textId="513E9D33" w:rsidR="00083FDA" w:rsidRPr="00245AD2" w:rsidRDefault="00245AD2" w:rsidP="003E7C76">
                            <w:pPr>
                              <w:spacing w:before="0" w:after="0"/>
                              <w:rPr>
                                <w:szCs w:val="20"/>
                                <w:lang w:val="en-US"/>
                              </w:rPr>
                            </w:pPr>
                            <w:r w:rsidRPr="00245AD2">
                              <w:rPr>
                                <w:szCs w:val="20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Pr="00245AD2">
                              <w:rPr>
                                <w:szCs w:val="20"/>
                                <w:lang w:val="en-US"/>
                              </w:rPr>
                              <w:t>customer_registration_address</w:t>
                            </w:r>
                            <w:proofErr w:type="spellEnd"/>
                            <w:r w:rsidRPr="00245AD2">
                              <w:rPr>
                                <w:szCs w:val="20"/>
                                <w:lang w:val="en-US"/>
                              </w:rPr>
                              <w:t>}}</w:t>
                            </w:r>
                          </w:p>
                        </w:sdtContent>
                      </w:sdt>
                    </w:tc>
                    <w:tc>
                      <w:tcPr>
                        <w:tcW w:w="1134" w:type="dxa"/>
                      </w:tcPr>
                      <w:p w14:paraId="12C8A9CB" w14:textId="49863F10" w:rsidR="00083FDA" w:rsidRPr="007F75FE" w:rsidRDefault="00083FD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6103F6">
                          <w:rPr>
                            <w:szCs w:val="20"/>
                          </w:rPr>
                          <w:t>Почта:</w:t>
                        </w:r>
                        <w:r w:rsidRPr="006103F6">
                          <w:rPr>
                            <w:szCs w:val="20"/>
                          </w:rPr>
                          <w:br/>
                        </w:r>
                        <w:r w:rsidR="007F75FE">
                          <w:rPr>
                            <w:szCs w:val="20"/>
                          </w:rPr>
                          <w:t>Тел.</w:t>
                        </w:r>
                      </w:p>
                    </w:tc>
                    <w:tc>
                      <w:tcPr>
                        <w:tcW w:w="2263" w:type="dxa"/>
                      </w:tcPr>
                      <w:p w14:paraId="37269827" w14:textId="0C8EBB59" w:rsidR="00083FDA" w:rsidRPr="00B120BB" w:rsidRDefault="00000000" w:rsidP="0084217B">
                        <w:pPr>
                          <w:spacing w:after="0"/>
                          <w:jc w:val="left"/>
                          <w:rPr>
                            <w:szCs w:val="20"/>
                          </w:rPr>
                        </w:pPr>
                        <w:sdt>
                          <w:sdtPr>
                            <w:rPr>
                              <w:szCs w:val="20"/>
                              <w:lang w:val="en-US"/>
                            </w:rPr>
                            <w:alias w:val="Адрес эл. почты"/>
                            <w:tag w:val="Адрес эл. почты"/>
                            <w:id w:val="1517266158"/>
                            <w:placeholder>
                              <w:docPart w:val="34E56104B2B847D8BA83A168AC271203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</w:rPr>
                              <w:t>{{</w:t>
                            </w:r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customer</w:t>
                            </w:r>
                            <w:r w:rsidR="00245AD2" w:rsidRPr="00245AD2">
                              <w:rPr>
                                <w:szCs w:val="20"/>
                              </w:rPr>
                              <w:t>_</w:t>
                            </w:r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email</w:t>
                            </w:r>
                            <w:r w:rsidR="00245AD2" w:rsidRPr="00245AD2">
                              <w:rPr>
                                <w:szCs w:val="20"/>
                              </w:rPr>
                              <w:t>}}</w:t>
                            </w:r>
                          </w:sdtContent>
                        </w:sdt>
                        <w:r w:rsidR="00083FDA" w:rsidRPr="00B120BB">
                          <w:rPr>
                            <w:szCs w:val="20"/>
                          </w:rPr>
                          <w:br/>
                        </w:r>
                        <w:sdt>
                          <w:sdtPr>
                            <w:rPr>
                              <w:szCs w:val="20"/>
                              <w:lang w:val="en-US"/>
                            </w:rPr>
                            <w:alias w:val="Номер телефона"/>
                            <w:tag w:val="Номер телефона"/>
                            <w:id w:val="-1948225377"/>
                            <w:placeholder>
                              <w:docPart w:val="B0248BF92EC042F3BD125B8B842EDF86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customer_phone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}}</w:t>
                            </w:r>
                          </w:sdtContent>
                        </w:sdt>
                      </w:p>
                    </w:tc>
                  </w:tr>
                  <w:tr w:rsidR="00083FDA" w:rsidRPr="006103F6" w14:paraId="1580AEA7" w14:textId="77777777" w:rsidTr="007F75FE">
                    <w:tc>
                      <w:tcPr>
                        <w:tcW w:w="7650" w:type="dxa"/>
                        <w:gridSpan w:val="3"/>
                      </w:tcPr>
                      <w:p w14:paraId="6B61798B" w14:textId="6325B2C9" w:rsidR="00083FDA" w:rsidRPr="006103F6" w:rsidRDefault="00083FDA" w:rsidP="00625FA9">
                        <w:pPr>
                          <w:rPr>
                            <w:szCs w:val="20"/>
                            <w:lang w:bidi="ru-RU"/>
                          </w:rPr>
                        </w:pPr>
                        <w:r w:rsidRPr="006103F6">
                          <w:rPr>
                            <w:szCs w:val="20"/>
                          </w:rPr>
                          <w:t xml:space="preserve">Паспорт: </w:t>
                        </w:r>
                        <w:r w:rsidRPr="006103F6">
                          <w:rPr>
                            <w:szCs w:val="20"/>
                            <w:lang w:bidi="ru-RU"/>
                          </w:rPr>
                          <w:t>серия</w:t>
                        </w:r>
                        <w:r w:rsidR="002434CB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Серия паспорта"/>
                            <w:tag w:val="Серия паспорта"/>
                            <w:id w:val="1765421738"/>
                            <w:placeholder>
                              <w:docPart w:val="3F8B054D3EF94A02B825B42B9C2E8E84"/>
                            </w:placeholder>
                            <w15:color w:val="000000"/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passport_series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 №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Номер паспорта"/>
                            <w:id w:val="-675335581"/>
                            <w:placeholder>
                              <w:docPart w:val="24D0068C119B471089180C21F5A6F5BD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passport_number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, выдан </w:t>
                        </w:r>
                        <w:r w:rsidR="00245AD2" w:rsidRPr="00245AD2">
                          <w:rPr>
                            <w:szCs w:val="20"/>
                            <w:lang w:bidi="ru-RU"/>
                          </w:rPr>
                          <w:t>{{</w:t>
                        </w:r>
                        <w:proofErr w:type="spellStart"/>
                        <w:r w:rsidR="00245AD2" w:rsidRPr="00245AD2">
                          <w:rPr>
                            <w:szCs w:val="20"/>
                            <w:lang w:bidi="ru-RU"/>
                          </w:rPr>
                          <w:t>passport_issued_by</w:t>
                        </w:r>
                        <w:proofErr w:type="spellEnd"/>
                        <w:r w:rsidR="00245AD2" w:rsidRPr="00245AD2">
                          <w:rPr>
                            <w:szCs w:val="20"/>
                            <w:lang w:bidi="ru-RU"/>
                          </w:rPr>
                          <w:t>}}</w:t>
                        </w:r>
                        <w:r w:rsidRPr="006103F6">
                          <w:rPr>
                            <w:szCs w:val="20"/>
                            <w:lang w:bidi="ru-RU"/>
                          </w:rPr>
                          <w:t xml:space="preserve"> дата выдачи:</w:t>
                        </w:r>
                        <w:r w:rsidR="00AA4E10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Дата выдачи паспорта"/>
                            <w:id w:val="1101614060"/>
                            <w:placeholder>
                              <w:docPart w:val="A21581686A0F43FE96D1DD8E49EAE162"/>
                            </w:placeholder>
                            <w:date>
                              <w:dateFormat w:val="dd.MM.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passport_issue_date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, к/п: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Код подразделения"/>
                            <w:tag w:val="Код подразделения"/>
                            <w:id w:val="-835388144"/>
                            <w:placeholder>
                              <w:docPart w:val="AF3BCF3AAED54B63A96D0AB5414738AA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passport_code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>, место рождения:</w:t>
                        </w:r>
                        <w:r w:rsidR="00AA4E10">
                          <w:rPr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</w:rPr>
                            <w:alias w:val="Место рождения"/>
                            <w:id w:val="1579398393"/>
                            <w:placeholder>
                              <w:docPart w:val="593FF19739914F019A1AE346225196D2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</w:rPr>
                              <w:t>birth_place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>, дата рождения:</w:t>
                        </w:r>
                        <w:r w:rsidR="00AA4E10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Дата рождения"/>
                            <w:tag w:val="Дата рождения"/>
                            <w:id w:val="1213153254"/>
                            <w:placeholder>
                              <w:docPart w:val="669454477F05460DA56767B112D55969"/>
                            </w:placeholder>
                            <w:date>
                              <w:dateFormat w:val="dd.MM.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birth_date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</w:p>
                    </w:tc>
                  </w:tr>
                </w:tbl>
                <w:p w14:paraId="367D4328" w14:textId="77777777" w:rsidR="00E96A2D" w:rsidRPr="00AE7FEA" w:rsidRDefault="00E96A2D" w:rsidP="003E7C76">
                  <w:pPr>
                    <w:spacing w:after="0"/>
                    <w:rPr>
                      <w:szCs w:val="20"/>
                    </w:rPr>
                  </w:pPr>
                </w:p>
              </w:tc>
            </w:tr>
          </w:tbl>
          <w:p w14:paraId="7A4D5E47" w14:textId="77777777" w:rsidR="00AE7FEA" w:rsidRPr="00AE7FEA" w:rsidRDefault="00AE7FEA" w:rsidP="003E7C76">
            <w:pPr>
              <w:rPr>
                <w:b/>
                <w:bCs/>
                <w:szCs w:val="20"/>
              </w:rPr>
            </w:pPr>
          </w:p>
        </w:tc>
      </w:tr>
    </w:tbl>
    <w:p w14:paraId="3A761D58" w14:textId="77777777" w:rsidR="00AE7FEA" w:rsidRPr="006103F6" w:rsidRDefault="00AE7FEA" w:rsidP="0093390C">
      <w:pPr>
        <w:pStyle w:val="1"/>
      </w:pPr>
      <w:r w:rsidRPr="006103F6">
        <w:t>Предмет договора</w:t>
      </w:r>
    </w:p>
    <w:p w14:paraId="774C5D9D" w14:textId="6C9FF2C9" w:rsidR="00072A4A" w:rsidRDefault="00072A4A" w:rsidP="00072A4A">
      <w:pPr>
        <w:pStyle w:val="2"/>
      </w:pPr>
      <w:r>
        <w:t>По Договору Исполнитель по поручению Заказчика принимает на себя обязательства оказать Заказчику за вознаграждение комплекс следующих услуг (далее – «Услуги»):</w:t>
      </w:r>
    </w:p>
    <w:p w14:paraId="0B42C1B9" w14:textId="0AB242F4" w:rsidR="00083FDA" w:rsidRPr="00E27359" w:rsidRDefault="00E27359" w:rsidP="00072A4A">
      <w:pPr>
        <w:pStyle w:val="3"/>
        <w:spacing w:after="120"/>
        <w:rPr>
          <w:szCs w:val="26"/>
        </w:rPr>
      </w:pPr>
      <w:r>
        <w:t>Поиск покупателя (далее – «Покупатель») на следующий объект недвижимости</w:t>
      </w:r>
      <w:r w:rsidR="007F75FE">
        <w:t xml:space="preserve"> </w:t>
      </w:r>
      <w:r w:rsidR="007F75FE">
        <w:br/>
        <w:t>(далее – «Объект»)</w:t>
      </w:r>
      <w:r>
        <w:t>:</w:t>
      </w:r>
    </w:p>
    <w:tbl>
      <w:tblPr>
        <w:tblStyle w:val="affc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509"/>
      </w:tblGrid>
      <w:tr w:rsidR="00E27359" w14:paraId="2D901E20" w14:textId="77777777" w:rsidTr="00E27359">
        <w:tc>
          <w:tcPr>
            <w:tcW w:w="2835" w:type="dxa"/>
          </w:tcPr>
          <w:p w14:paraId="26AA833D" w14:textId="5BD40725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Объект:</w:t>
            </w:r>
          </w:p>
        </w:tc>
        <w:sdt>
          <w:sdtPr>
            <w:alias w:val="Название объекта"/>
            <w:tag w:val="Название объекта"/>
            <w:id w:val="-2112272869"/>
            <w:placeholder>
              <w:docPart w:val="94759DF3F116484D9B33E903EACA0954"/>
            </w:placeholder>
            <w:comboBox>
              <w:listItem w:displayText="Квартира" w:value="Квартира"/>
              <w:listItem w:displayText="Комната" w:value="Комната"/>
              <w:listItem w:displayText="Нежилое помещение" w:value="Нежилое помещение"/>
              <w:listItem w:displayText="Здание" w:value="Здание"/>
              <w:listItem w:displayText="Земельный участок" w:value="Земельный участок"/>
              <w:listItem w:displayText="Машино-место" w:value="Машино-место"/>
            </w:comboBox>
          </w:sdtPr>
          <w:sdtContent>
            <w:tc>
              <w:tcPr>
                <w:tcW w:w="6509" w:type="dxa"/>
              </w:tcPr>
              <w:p w14:paraId="76797BD2" w14:textId="582E60ED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property_name</w:t>
                </w:r>
                <w:proofErr w:type="spellEnd"/>
                <w:r w:rsidRPr="00245AD2">
                  <w:t>}}</w:t>
                </w:r>
              </w:p>
            </w:tc>
          </w:sdtContent>
        </w:sdt>
      </w:tr>
      <w:tr w:rsidR="00E27359" w14:paraId="0DFC1B80" w14:textId="77777777" w:rsidTr="00E27359">
        <w:tc>
          <w:tcPr>
            <w:tcW w:w="2835" w:type="dxa"/>
          </w:tcPr>
          <w:p w14:paraId="0CE08EC4" w14:textId="240595B8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Назначение:</w:t>
            </w:r>
          </w:p>
        </w:tc>
        <w:sdt>
          <w:sdtPr>
            <w:alias w:val="Назначение объекта"/>
            <w:tag w:val="Назначение объекта"/>
            <w:id w:val="-576979020"/>
            <w:placeholder>
              <w:docPart w:val="6C029D3580524C90A73737E62D8AC813"/>
            </w:placeholder>
          </w:sdtPr>
          <w:sdtContent>
            <w:tc>
              <w:tcPr>
                <w:tcW w:w="6509" w:type="dxa"/>
              </w:tcPr>
              <w:p w14:paraId="1DD1A037" w14:textId="2DA9DE5B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property_purpose</w:t>
                </w:r>
                <w:proofErr w:type="spellEnd"/>
                <w:r w:rsidRPr="00245AD2">
                  <w:t>}}</w:t>
                </w:r>
              </w:p>
            </w:tc>
          </w:sdtContent>
        </w:sdt>
      </w:tr>
      <w:tr w:rsidR="00E27359" w14:paraId="231DF60F" w14:textId="77777777" w:rsidTr="00E27359">
        <w:tc>
          <w:tcPr>
            <w:tcW w:w="2835" w:type="dxa"/>
          </w:tcPr>
          <w:p w14:paraId="1BB7B5D9" w14:textId="1122DDA9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Площадь:</w:t>
            </w:r>
          </w:p>
        </w:tc>
        <w:tc>
          <w:tcPr>
            <w:tcW w:w="6509" w:type="dxa"/>
          </w:tcPr>
          <w:p w14:paraId="71C81015" w14:textId="1D98E145" w:rsidR="00E27359" w:rsidRDefault="00000000" w:rsidP="00E27359">
            <w:pPr>
              <w:pStyle w:val="2"/>
              <w:numPr>
                <w:ilvl w:val="0"/>
                <w:numId w:val="0"/>
              </w:numPr>
              <w:spacing w:before="120" w:after="120"/>
            </w:pPr>
            <w:sdt>
              <w:sdtPr>
                <w:rPr>
                  <w:rStyle w:val="afff4"/>
                </w:rPr>
                <w:alias w:val="Площадь объекта"/>
                <w:tag w:val="Площадь объекта"/>
                <w:id w:val="993533540"/>
                <w:placeholder>
                  <w:docPart w:val="BC5D7AA008A54A948379F78E69E1D0D8"/>
                </w:placeholder>
              </w:sdtPr>
              <w:sdtEndPr>
                <w:rPr>
                  <w:rStyle w:val="a4"/>
                  <w:b/>
                  <w:bCs/>
                  <w:szCs w:val="26"/>
                </w:rPr>
              </w:sdtEndPr>
              <w:sdtContent>
                <w:r w:rsidR="00245AD2" w:rsidRPr="00245AD2">
                  <w:rPr>
                    <w:rStyle w:val="afff4"/>
                  </w:rPr>
                  <w:t>{{</w:t>
                </w:r>
                <w:proofErr w:type="spellStart"/>
                <w:r w:rsidR="00245AD2" w:rsidRPr="00245AD2">
                  <w:rPr>
                    <w:rStyle w:val="afff4"/>
                  </w:rPr>
                  <w:t>property_area</w:t>
                </w:r>
                <w:proofErr w:type="spellEnd"/>
                <w:r w:rsidR="00245AD2" w:rsidRPr="00245AD2">
                  <w:rPr>
                    <w:rStyle w:val="afff4"/>
                  </w:rPr>
                  <w:t>}}</w:t>
                </w:r>
              </w:sdtContent>
            </w:sdt>
            <w:r w:rsidR="00DC0C60">
              <w:rPr>
                <w:b/>
              </w:rPr>
              <w:t xml:space="preserve"> </w:t>
            </w:r>
            <w:r w:rsidR="00DC0C60" w:rsidRPr="00D764F1">
              <w:rPr>
                <w:bCs w:val="0"/>
              </w:rPr>
              <w:t>м</w:t>
            </w:r>
            <w:r w:rsidR="00DC0C60" w:rsidRPr="00D764F1">
              <w:rPr>
                <w:bCs w:val="0"/>
                <w:vertAlign w:val="superscript"/>
              </w:rPr>
              <w:t>2</w:t>
            </w:r>
          </w:p>
        </w:tc>
      </w:tr>
      <w:tr w:rsidR="00E27359" w14:paraId="6ED23526" w14:textId="77777777" w:rsidTr="00E27359">
        <w:tc>
          <w:tcPr>
            <w:tcW w:w="2835" w:type="dxa"/>
          </w:tcPr>
          <w:p w14:paraId="4F755DD0" w14:textId="7E58D8CD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Адрес:</w:t>
            </w:r>
          </w:p>
        </w:tc>
        <w:sdt>
          <w:sdtPr>
            <w:alias w:val="Адрес объекта"/>
            <w:tag w:val="Адрес объекта"/>
            <w:id w:val="-622234018"/>
            <w:placeholder>
              <w:docPart w:val="C151D6605290466095E91FDB5635221F"/>
            </w:placeholder>
          </w:sdtPr>
          <w:sdtContent>
            <w:tc>
              <w:tcPr>
                <w:tcW w:w="6509" w:type="dxa"/>
              </w:tcPr>
              <w:p w14:paraId="649CCF86" w14:textId="7123D935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property_address</w:t>
                </w:r>
                <w:proofErr w:type="spellEnd"/>
                <w:r w:rsidRPr="00245AD2">
                  <w:t>}}</w:t>
                </w:r>
              </w:p>
            </w:tc>
          </w:sdtContent>
        </w:sdt>
      </w:tr>
      <w:tr w:rsidR="00E27359" w14:paraId="6730E052" w14:textId="77777777" w:rsidTr="00E27359">
        <w:tc>
          <w:tcPr>
            <w:tcW w:w="2835" w:type="dxa"/>
          </w:tcPr>
          <w:p w14:paraId="114DDB1C" w14:textId="3E451BAC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Кадастровый номер:</w:t>
            </w:r>
          </w:p>
        </w:tc>
        <w:sdt>
          <w:sdtPr>
            <w:alias w:val="Кадастровый номер объекта"/>
            <w:tag w:val="Кадастровый номер объекта"/>
            <w:id w:val="-1995401438"/>
            <w:placeholder>
              <w:docPart w:val="883F28F4FE314558A5BD4F8C94946BBC"/>
            </w:placeholder>
          </w:sdtPr>
          <w:sdtContent>
            <w:tc>
              <w:tcPr>
                <w:tcW w:w="6509" w:type="dxa"/>
              </w:tcPr>
              <w:p w14:paraId="72DB6EA7" w14:textId="22147DD4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property_cadastral_number</w:t>
                </w:r>
                <w:proofErr w:type="spellEnd"/>
                <w:r w:rsidRPr="00245AD2">
                  <w:t>}}</w:t>
                </w:r>
              </w:p>
            </w:tc>
          </w:sdtContent>
        </w:sdt>
      </w:tr>
    </w:tbl>
    <w:p w14:paraId="66F83A85" w14:textId="77777777" w:rsidR="007F75FE" w:rsidRDefault="007F75FE" w:rsidP="007F75FE">
      <w:pPr>
        <w:pStyle w:val="3"/>
      </w:pPr>
      <w:r>
        <w:t xml:space="preserve">Содействие в заключении договора купли-продажи Объекта (отчуждения прав на Объект). </w:t>
      </w:r>
    </w:p>
    <w:p w14:paraId="74E4B315" w14:textId="402CDCCD" w:rsidR="007F75FE" w:rsidRDefault="007F75FE" w:rsidP="007F75FE">
      <w:pPr>
        <w:pStyle w:val="3"/>
      </w:pPr>
      <w:r>
        <w:t>Содействие в сборе и подготовке документов, необходимых для заключения договора отчуждения Объекта, а также государственной регистрации перехода права собственности на Объект.</w:t>
      </w:r>
    </w:p>
    <w:p w14:paraId="1682BD25" w14:textId="16B15964" w:rsidR="007F75FE" w:rsidRDefault="007F75FE" w:rsidP="007F75FE">
      <w:pPr>
        <w:pStyle w:val="2"/>
        <w:rPr>
          <w:bCs w:val="0"/>
        </w:rPr>
      </w:pPr>
      <w:r>
        <w:t xml:space="preserve">Право собственности на Объект принадлежит Заказчику на основании </w:t>
      </w:r>
      <w:sdt>
        <w:sdtPr>
          <w:alias w:val="Документ-основание права"/>
          <w:tag w:val="Документ-основание права"/>
          <w:id w:val="-1680797943"/>
          <w:placeholder>
            <w:docPart w:val="A3E17CC47BEE4527958261225F142260"/>
          </w:placeholder>
        </w:sdtPr>
        <w:sdtContent>
          <w:r w:rsidR="00245AD2" w:rsidRPr="00245AD2">
            <w:t>{{</w:t>
          </w:r>
          <w:proofErr w:type="spellStart"/>
          <w:r w:rsidR="00245AD2" w:rsidRPr="00245AD2">
            <w:t>ownership_basis_document</w:t>
          </w:r>
          <w:proofErr w:type="spellEnd"/>
          <w:r w:rsidR="00245AD2" w:rsidRPr="00245AD2">
            <w:t>}}</w:t>
          </w:r>
        </w:sdtContent>
      </w:sdt>
      <w:r w:rsidRPr="007F75FE">
        <w:rPr>
          <w:bCs w:val="0"/>
        </w:rPr>
        <w:t>.</w:t>
      </w:r>
    </w:p>
    <w:p w14:paraId="3497C5D2" w14:textId="77777777" w:rsidR="007F75FE" w:rsidRPr="007F75FE" w:rsidRDefault="007F75FE" w:rsidP="007F75FE">
      <w:pPr>
        <w:pStyle w:val="2"/>
        <w:rPr>
          <w:bCs w:val="0"/>
        </w:rPr>
      </w:pPr>
      <w:r w:rsidRPr="007F75FE">
        <w:rPr>
          <w:bCs w:val="0"/>
        </w:rPr>
        <w:lastRenderedPageBreak/>
        <w:t xml:space="preserve">Стороны пришли к соглашению о том, что результатом оказания Услуг по настоящему Договору является: заключение договора купли-продажи Объекта (отчуждения прав на Объект) между Заказчиком и привлеченным Исполнителем Покупателем, на условиях, предусмотренных настоящим Договором, а также оплаты таким Покупателем в полном объеме цены продажи Объекта. До момента заключения между Заказчиком и привлеченным Исполнителем Покупателем договора купли-продажи Объекта (отчуждения прав на Объект) и выплаты таким Покупателем в полном объеме цены продажи Объекта Услуги, предусмотренные настоящим Договором, не считаются в какой-либо части оказанными Исполнителем. </w:t>
      </w:r>
    </w:p>
    <w:p w14:paraId="3C5D4ECA" w14:textId="0487E194" w:rsidR="007F75FE" w:rsidRPr="007F75FE" w:rsidRDefault="007F75FE" w:rsidP="007F75FE">
      <w:pPr>
        <w:pStyle w:val="2"/>
      </w:pPr>
      <w:r w:rsidRPr="007F75FE">
        <w:rPr>
          <w:bCs w:val="0"/>
        </w:rPr>
        <w:t>В случае, если к моменту истечения срока действия настоящего Договора или к моменту его досрочного прекращения, результат оказания Услуг не будет достигнут Исполнителем, действия Исполнителя, предусмотренные настоящим Договором, Заказчиком в какой-либо части не оплачиваются, а понесенные Исполнителем расходы не компенсируются.</w:t>
      </w:r>
    </w:p>
    <w:p w14:paraId="62FA41EF" w14:textId="6E074DF3" w:rsidR="007F75FE" w:rsidRDefault="007F75FE" w:rsidP="007F75FE">
      <w:pPr>
        <w:pStyle w:val="1"/>
      </w:pPr>
      <w:r>
        <w:t>эксклюзивность</w:t>
      </w:r>
    </w:p>
    <w:p w14:paraId="4063BAD6" w14:textId="77777777" w:rsidR="00614B5C" w:rsidRDefault="00614B5C" w:rsidP="00614B5C">
      <w:pPr>
        <w:pStyle w:val="2"/>
      </w:pPr>
      <w:r>
        <w:t>По настоящему договору Исполнителю предоставлено исключительное право на совершение действий, предусмотренных п. 1.1.1. настоящего Договора (далее по тексту – «Исключительное право»).</w:t>
      </w:r>
    </w:p>
    <w:p w14:paraId="4D036E72" w14:textId="4B4711B8" w:rsidR="00614B5C" w:rsidRDefault="00614B5C" w:rsidP="00614B5C">
      <w:pPr>
        <w:pStyle w:val="2"/>
      </w:pPr>
      <w:r>
        <w:t>Исключительное право Исполнителя означает, что:</w:t>
      </w:r>
    </w:p>
    <w:p w14:paraId="17B0E8ED" w14:textId="472EA624" w:rsidR="00614B5C" w:rsidRDefault="00614B5C" w:rsidP="00614B5C">
      <w:pPr>
        <w:pStyle w:val="2"/>
      </w:pPr>
      <w:r>
        <w:t>В течение срока действия настоящего договора Заказчик не вправе заключать с иными лицами договоров, предметом которых является совершение действий, аналогичных, как в целом, так и в части, действиям, предусмотренным п. 1.1. настоящего Договора;</w:t>
      </w:r>
    </w:p>
    <w:p w14:paraId="78E499F2" w14:textId="392B8A03" w:rsidR="00614B5C" w:rsidRDefault="00614B5C" w:rsidP="00614B5C">
      <w:pPr>
        <w:pStyle w:val="2"/>
      </w:pPr>
      <w:r>
        <w:t>Исполнитель имеет право привлекать в качестве Соисполнителей в оказании услуг, предусмотренных настоящим Договором, как физических, так и юридических лиц, при этом услуги Соисполнителя, в случае заключения договора купли-продажи Объекта между Заказчиком и лицом, привлеченным Соисполнителем, Исполнитель оплачивает самостоятельно, за счет вознаграждения, полученного от Заказчика, в соответствии с условиями настоящего Договора;</w:t>
      </w:r>
    </w:p>
    <w:p w14:paraId="451CAD2E" w14:textId="0E60933E" w:rsidR="00614B5C" w:rsidRDefault="00614B5C" w:rsidP="00614B5C">
      <w:pPr>
        <w:pStyle w:val="2"/>
      </w:pPr>
      <w:r>
        <w:t>В случае если в течение срока действия настоящего Договора какое-либо лицо обратится непосредственно к Заказчику  или будет кем-либо представлено Заказчику, то есть без ведома и участия Исполнителя, с целью ознакомиться с Объектом  и/или заключить с Заказчиком договора купли-продажи Объекта, Заказчик обязан немедленно уведомить Исполнителя о таком обращении/представлении и направить обратившееся (представленное) лицо к Исполнителю  для совершения последним в отношении такого обратившегося/представленного лица действий, предусмотренных п. 1.1. настоящего Договора;</w:t>
      </w:r>
    </w:p>
    <w:p w14:paraId="08A322A1" w14:textId="3420A362" w:rsidR="007F75FE" w:rsidRDefault="00614B5C" w:rsidP="00614B5C">
      <w:pPr>
        <w:pStyle w:val="2"/>
      </w:pPr>
      <w:r>
        <w:t>В случае заключения Заказчиком  договора купли-продажи Объекта с  лицом, обратившимся к Заказчику напрямую  или представленным Заказчику третьим лицом, Заказчик обязан уплатить Исполнителю вознаграждение в размере 1.5% ( один целый и пять десятых) от сделки купли-продажи Объекта, заключенной между Заказчиком и Покупателем Объекта, в том числе  и в случае нарушения Заказчиком обязательства по направлению к Исполнителю лиц, указанных в пункте 2.2.3 настоящего Договора. Указанное вознаграждение выплачивается Исполнителю не позднее 3 (трех) банковских дней с момента подписания Акта об оказанных услугах.</w:t>
      </w:r>
    </w:p>
    <w:p w14:paraId="4A7ED099" w14:textId="44D02804" w:rsidR="007F75FE" w:rsidRDefault="007F75FE" w:rsidP="007F75FE">
      <w:pPr>
        <w:pStyle w:val="1"/>
      </w:pPr>
      <w:r>
        <w:t>порядок и условия исполнения договора</w:t>
      </w:r>
    </w:p>
    <w:p w14:paraId="13B76981" w14:textId="77777777" w:rsidR="00614B5C" w:rsidRDefault="00614B5C" w:rsidP="00614B5C">
      <w:pPr>
        <w:pStyle w:val="2"/>
      </w:pPr>
      <w:r>
        <w:t>Исполнитель выполняет свои обязательства по настоящему Договору путем совершения следующих действий:</w:t>
      </w:r>
    </w:p>
    <w:p w14:paraId="7E57405E" w14:textId="14EDD81E" w:rsidR="00614B5C" w:rsidRDefault="00614B5C" w:rsidP="00614B5C">
      <w:pPr>
        <w:pStyle w:val="a2"/>
      </w:pPr>
      <w:r>
        <w:lastRenderedPageBreak/>
        <w:t>Оказывает комплекс Услуг, направленный на поиск потенциального Покупателя, на Объект;</w:t>
      </w:r>
    </w:p>
    <w:p w14:paraId="744D536D" w14:textId="25B9E2AE" w:rsidR="00614B5C" w:rsidRDefault="00614B5C" w:rsidP="00614B5C">
      <w:pPr>
        <w:pStyle w:val="a2"/>
      </w:pPr>
      <w:r>
        <w:t>Использует свою базу данных, за свой счет размещает платную рекламу в средствах массовой информации (СМИ) для нахождения потенциального Покупателя на принадлежащий Заказчику Объект за цену, указанную в Приложении № 1 к настоящему Договору;</w:t>
      </w:r>
    </w:p>
    <w:p w14:paraId="55867169" w14:textId="6A0D07B8" w:rsidR="00614B5C" w:rsidRDefault="00614B5C" w:rsidP="00614B5C">
      <w:pPr>
        <w:pStyle w:val="a2"/>
      </w:pPr>
      <w:r>
        <w:t>Подготавливает для подачи в компетентные государственные органы необходимый комплект документов для регистрации перехода права собственности на Объект;</w:t>
      </w:r>
    </w:p>
    <w:p w14:paraId="21B9A9E1" w14:textId="3DAF742B" w:rsidR="00614B5C" w:rsidRDefault="00614B5C" w:rsidP="00614B5C">
      <w:pPr>
        <w:pStyle w:val="a2"/>
      </w:pPr>
      <w:r>
        <w:t>Совершает иные действия, связанные с исполнением настоящего Договора;</w:t>
      </w:r>
    </w:p>
    <w:p w14:paraId="51BF1C42" w14:textId="2DE73674" w:rsidR="007F75FE" w:rsidRDefault="00614B5C" w:rsidP="00614B5C">
      <w:pPr>
        <w:pStyle w:val="a2"/>
      </w:pPr>
      <w:r>
        <w:t>В ходе совершения перечисленных выше действий предоставляет Заказчику связанные с этими действиями необходимые консультации по ходу исполнения настоящего Договора.</w:t>
      </w:r>
    </w:p>
    <w:p w14:paraId="1CDA73EF" w14:textId="6B61FAB8" w:rsidR="007F75FE" w:rsidRDefault="007F75FE" w:rsidP="007F75FE">
      <w:pPr>
        <w:pStyle w:val="1"/>
      </w:pPr>
      <w:r>
        <w:t>вознаграждение и порядок расчетов</w:t>
      </w:r>
    </w:p>
    <w:p w14:paraId="3DFF90BA" w14:textId="77777777" w:rsidR="00614B5C" w:rsidRDefault="00614B5C" w:rsidP="00614B5C">
      <w:pPr>
        <w:pStyle w:val="2"/>
      </w:pPr>
      <w:r>
        <w:t>Заказчик выплачивает Исполнителю вознаграждение за оказание Услуг, только в случае достижения Исполнителем результата оказания Услуг, указанного в п. 1.3. настоящего Договора, в размере 3 (Три)% от цены продажи (отчуждения прав) Объекта, указанной в Приложении №1 к настоящему Договору. Сумма вознаграждения Исполнителя включает НДС, в размере установленном законодательством Российской Федерации, применяемом Исполнителем.</w:t>
      </w:r>
    </w:p>
    <w:p w14:paraId="736A164C" w14:textId="77777777" w:rsidR="00614B5C" w:rsidRDefault="00614B5C" w:rsidP="00614B5C">
      <w:pPr>
        <w:pStyle w:val="2"/>
      </w:pPr>
      <w:r>
        <w:t>Результат оказания Услуг, указанный в п. 1.3. настоящего Договора, считается достигнутым Исполнителем, если договор купли-продажи Объекта (отчуждения прав на Объект) на условиях, предусмотренных настоящим Договором, заключен Заказчиком с Покупателем, указанным Сторонами в «Сведениях о потенциальном Покупателе» (как в течение срока действия настоящего Договора, так и в течение 12 (двенадцати) месяцев после окончания срока действия настоящего Договора), - Приложение №2 к настоящему Договору, а также при условии получения Заказчиком от Покупателя в полном объеме оплаты цены продажи Объекта на условиях заключенного между ними договора купли-продажи Объекта (отчуждения прав на Объект).</w:t>
      </w:r>
    </w:p>
    <w:p w14:paraId="76520257" w14:textId="77777777" w:rsidR="00614B5C" w:rsidRDefault="00614B5C" w:rsidP="00614B5C">
      <w:pPr>
        <w:pStyle w:val="2"/>
      </w:pPr>
      <w:r>
        <w:t>Вознаграждение за оказанные Услуги согласно п. 5.1. настоящего Договора выплачивается Заказчиком Исполнителю в течение 3 (Трех) банковских дней с даты подписания Сторонами Акта оказания Услуг путем внесения наличных денежных средств в кассу Исполнителя, либо путем перечисления денежных средств на расчетный счет Исполнителя.</w:t>
      </w:r>
    </w:p>
    <w:p w14:paraId="309AB23B" w14:textId="77777777" w:rsidR="00614B5C" w:rsidRDefault="00614B5C" w:rsidP="00614B5C">
      <w:pPr>
        <w:pStyle w:val="2"/>
      </w:pPr>
      <w:r>
        <w:t>В случае если вышеуказанное вознаграждение рассчитано в иностранной валюте, то вознаграждение выплачивается Заказчиком Исполнителю в рублях РФ по курсу валюты, в которой рассчитано вознаграждение установленному ЦБ РФ на дату подписания акта оказания Услуг.</w:t>
      </w:r>
    </w:p>
    <w:p w14:paraId="26D31513" w14:textId="65F62FF5" w:rsidR="007F75FE" w:rsidRDefault="00614B5C" w:rsidP="00614B5C">
      <w:pPr>
        <w:pStyle w:val="2"/>
      </w:pPr>
      <w:r>
        <w:t>Стороны пришли к соглашению о том, что расходы, понесенные Исполнителем, связанные с исполнением обязательств по настоящему Договору, Заказчиком не компенсируются.</w:t>
      </w:r>
    </w:p>
    <w:p w14:paraId="42F7C2F8" w14:textId="5A11B8A0" w:rsidR="006103F6" w:rsidRPr="006103F6" w:rsidRDefault="006103F6" w:rsidP="0093390C">
      <w:pPr>
        <w:pStyle w:val="1"/>
      </w:pPr>
      <w:r w:rsidRPr="006103F6">
        <w:t>Порядок разрешения споров</w:t>
      </w:r>
    </w:p>
    <w:p w14:paraId="35FF8068" w14:textId="77777777" w:rsidR="006103F6" w:rsidRPr="006103F6" w:rsidRDefault="006103F6" w:rsidP="0093390C">
      <w:pPr>
        <w:pStyle w:val="2"/>
      </w:pPr>
      <w:r w:rsidRPr="006103F6">
        <w:t xml:space="preserve">Все споры и разногласия, возникающие между </w:t>
      </w:r>
      <w:r w:rsidR="00220409">
        <w:t>С</w:t>
      </w:r>
      <w:r w:rsidRPr="006103F6">
        <w:t xml:space="preserve">торонами в рамках </w:t>
      </w:r>
      <w:r w:rsidR="00220409">
        <w:t>Д</w:t>
      </w:r>
      <w:r w:rsidRPr="006103F6">
        <w:t>оговора или в связи с ним, в том числе касающиеся его заключения, изменения, исполнения, нарушения, расторжения или признания недействительным, подлежат разрешению</w:t>
      </w:r>
      <w:r w:rsidR="00392FF3">
        <w:t xml:space="preserve"> </w:t>
      </w:r>
      <w:r w:rsidR="00CA59F2">
        <w:t>судом общей юрисдикции или арбитражным судом по месту ответчика.</w:t>
      </w:r>
    </w:p>
    <w:p w14:paraId="25EDE73B" w14:textId="77777777" w:rsidR="006103F6" w:rsidRPr="006103F6" w:rsidRDefault="006103F6" w:rsidP="0093390C">
      <w:pPr>
        <w:pStyle w:val="2"/>
      </w:pPr>
      <w:r w:rsidRPr="006103F6">
        <w:lastRenderedPageBreak/>
        <w:t xml:space="preserve">До предъявления иска </w:t>
      </w:r>
      <w:r w:rsidR="00220409">
        <w:t>С</w:t>
      </w:r>
      <w:r w:rsidRPr="006103F6">
        <w:t xml:space="preserve">торона, которая считает, что ее права нарушены (далее – </w:t>
      </w:r>
      <w:r w:rsidR="00220409">
        <w:t>«</w:t>
      </w:r>
      <w:r w:rsidR="00103523">
        <w:t>З</w:t>
      </w:r>
      <w:r w:rsidRPr="006103F6">
        <w:t>аинтересованная сторона</w:t>
      </w:r>
      <w:r w:rsidR="00220409">
        <w:t>»</w:t>
      </w:r>
      <w:r w:rsidRPr="006103F6">
        <w:t xml:space="preserve">), обязана направить другой </w:t>
      </w:r>
      <w:r w:rsidR="00220409">
        <w:t>С</w:t>
      </w:r>
      <w:r w:rsidRPr="006103F6">
        <w:t xml:space="preserve">тороне письменную претензию. Претензия должна содержать требования </w:t>
      </w:r>
      <w:r w:rsidR="00103523">
        <w:t>З</w:t>
      </w:r>
      <w:r w:rsidRPr="006103F6">
        <w:t xml:space="preserve">аинтересованной стороны и их обоснование с указанием нарушенных другой </w:t>
      </w:r>
      <w:r w:rsidR="00220409">
        <w:t>С</w:t>
      </w:r>
      <w:r w:rsidRPr="006103F6">
        <w:t xml:space="preserve">тороной норм законодательства и (или) условий </w:t>
      </w:r>
      <w:r w:rsidR="00220409">
        <w:t>Д</w:t>
      </w:r>
      <w:r w:rsidRPr="006103F6">
        <w:t xml:space="preserve">оговора. </w:t>
      </w:r>
      <w:r w:rsidR="00220409">
        <w:t xml:space="preserve">К </w:t>
      </w:r>
      <w:r w:rsidRPr="006103F6">
        <w:t>претензии должны быть приложены копии документов, подтверждающих изложенные в ней обстоятельства.</w:t>
      </w:r>
    </w:p>
    <w:p w14:paraId="32CC86EB" w14:textId="77777777" w:rsidR="006103F6" w:rsidRPr="006103F6" w:rsidRDefault="006103F6" w:rsidP="0093390C">
      <w:pPr>
        <w:pStyle w:val="2"/>
      </w:pPr>
      <w:r w:rsidRPr="006103F6">
        <w:t xml:space="preserve">Сторона, которая получила претензию, обязана ее рассмотреть и направить письменный мотивированный ответ другой </w:t>
      </w:r>
      <w:r w:rsidR="00220409">
        <w:t>С</w:t>
      </w:r>
      <w:r w:rsidRPr="006103F6">
        <w:t>тороне в течение 10 (десяти) рабочих дней с момента получения претензии. Заинтересованная сторона вправе передать спор на рассмотрение судебного органа по истечении 10 (десяти) рабочих дней со дня направления претензии.</w:t>
      </w:r>
    </w:p>
    <w:p w14:paraId="6B60BFF5" w14:textId="77777777" w:rsidR="006103F6" w:rsidRPr="006103F6" w:rsidRDefault="006103F6" w:rsidP="0093390C">
      <w:pPr>
        <w:pStyle w:val="1"/>
      </w:pPr>
      <w:r w:rsidRPr="006103F6">
        <w:t>Заключительные положения</w:t>
      </w:r>
    </w:p>
    <w:p w14:paraId="79B10AFE" w14:textId="77777777" w:rsidR="006103F6" w:rsidRDefault="006103F6" w:rsidP="0093390C">
      <w:pPr>
        <w:pStyle w:val="2"/>
      </w:pPr>
      <w:bookmarkStart w:id="3" w:name="_Hlk176025273"/>
      <w:r w:rsidRPr="006103F6">
        <w:t xml:space="preserve">Настоящий </w:t>
      </w:r>
      <w:r w:rsidR="00220409">
        <w:t>Д</w:t>
      </w:r>
      <w:r w:rsidRPr="006103F6">
        <w:t xml:space="preserve">оговор вступает в силу с момента его подписания обеими </w:t>
      </w:r>
      <w:r w:rsidR="00220409">
        <w:t>С</w:t>
      </w:r>
      <w:r w:rsidRPr="006103F6">
        <w:t>торонами</w:t>
      </w:r>
      <w:r w:rsidR="00220409">
        <w:t>.</w:t>
      </w:r>
    </w:p>
    <w:p w14:paraId="46F049C2" w14:textId="090DC8DE" w:rsidR="006103F6" w:rsidRPr="006103F6" w:rsidRDefault="006103F6" w:rsidP="0093390C">
      <w:pPr>
        <w:pStyle w:val="2"/>
      </w:pPr>
      <w:r w:rsidRPr="006103F6">
        <w:t xml:space="preserve">Заявления, уведомления, извещения, требования или иные юридически значимые сообщения, с которыми закон или </w:t>
      </w:r>
      <w:r w:rsidR="00220409">
        <w:t>Д</w:t>
      </w:r>
      <w:r w:rsidRPr="006103F6">
        <w:t xml:space="preserve">оговор связывают наступление гражданско-правовых последствий для другой </w:t>
      </w:r>
      <w:r w:rsidR="00220409">
        <w:t>С</w:t>
      </w:r>
      <w:r w:rsidRPr="006103F6">
        <w:t>тороны, направляются путем их отправки на адрес электронной почты или посредством мессенджера «</w:t>
      </w:r>
      <w:proofErr w:type="spellStart"/>
      <w:r w:rsidRPr="006103F6">
        <w:t>WhatsApp</w:t>
      </w:r>
      <w:proofErr w:type="spellEnd"/>
      <w:r w:rsidRPr="006103F6">
        <w:t>» по данным, указанным в реквизитах</w:t>
      </w:r>
      <w:r w:rsidR="007F75FE">
        <w:t>.</w:t>
      </w:r>
    </w:p>
    <w:p w14:paraId="0B4A6D59" w14:textId="4B87FA65" w:rsidR="006103F6" w:rsidRDefault="006103F6" w:rsidP="0044131C">
      <w:pPr>
        <w:pStyle w:val="2"/>
      </w:pPr>
      <w:r w:rsidRPr="006103F6">
        <w:t xml:space="preserve">Если иное не предусмотрено законом или </w:t>
      </w:r>
      <w:r w:rsidR="00220409">
        <w:t>Д</w:t>
      </w:r>
      <w:r w:rsidRPr="006103F6">
        <w:t xml:space="preserve">оговором, все юридически значимые сообщения по </w:t>
      </w:r>
      <w:r w:rsidR="00220409">
        <w:t>Д</w:t>
      </w:r>
      <w:r w:rsidRPr="006103F6">
        <w:t xml:space="preserve">оговору влекут для получающей их </w:t>
      </w:r>
      <w:r w:rsidR="00220409">
        <w:t>С</w:t>
      </w:r>
      <w:r w:rsidRPr="006103F6">
        <w:t xml:space="preserve">тороны наступление гражданско-правовых последствий с момента доставки соответствующего сообщения ей или ее представителю. Все юридически значимые сообщения по </w:t>
      </w:r>
      <w:r w:rsidR="00220409">
        <w:t>Д</w:t>
      </w:r>
      <w:r w:rsidRPr="006103F6">
        <w:t>оговору, направленные посредством их отправки электронной почтой или мессенджером «</w:t>
      </w:r>
      <w:proofErr w:type="spellStart"/>
      <w:r w:rsidRPr="006103F6">
        <w:t>WhatsApp</w:t>
      </w:r>
      <w:proofErr w:type="spellEnd"/>
      <w:r w:rsidRPr="006103F6">
        <w:t>», считаются полученными на следующий рабочий день после их отправки адресату</w:t>
      </w:r>
      <w:r w:rsidR="0000619F">
        <w:t xml:space="preserve">. </w:t>
      </w:r>
      <w:r w:rsidRPr="006103F6"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  <w:bookmarkEnd w:id="1"/>
      <w:bookmarkEnd w:id="3"/>
    </w:p>
    <w:p w14:paraId="4151A8F4" w14:textId="77777777" w:rsidR="006103F6" w:rsidRPr="004D09B2" w:rsidRDefault="00D50986" w:rsidP="00B87F6F">
      <w:pPr>
        <w:pStyle w:val="afff3"/>
        <w:ind w:left="0"/>
        <w:jc w:val="center"/>
        <w:rPr>
          <w:b/>
          <w:bCs w:val="0"/>
        </w:rPr>
      </w:pPr>
      <w:r w:rsidRPr="004D09B2">
        <w:rPr>
          <w:b/>
          <w:bCs w:val="0"/>
        </w:rPr>
        <w:t>ПОДПИСИ СТОРОН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64"/>
        <w:gridCol w:w="5141"/>
      </w:tblGrid>
      <w:tr w:rsidR="006103F6" w:rsidRPr="006103F6" w14:paraId="5705D258" w14:textId="77777777" w:rsidTr="009237E3">
        <w:tc>
          <w:tcPr>
            <w:tcW w:w="2481" w:type="pct"/>
            <w:vAlign w:val="center"/>
            <w:hideMark/>
          </w:tcPr>
          <w:p w14:paraId="74CB6643" w14:textId="1C748D6A" w:rsidR="006103F6" w:rsidRPr="006103F6" w:rsidRDefault="00614B5C" w:rsidP="009A722B">
            <w:pPr>
              <w:keepNext/>
              <w:spacing w:before="0" w:after="0"/>
              <w:jc w:val="center"/>
              <w:rPr>
                <w:b/>
                <w:bCs/>
                <w:szCs w:val="20"/>
                <w:lang w:bidi="ru-RU"/>
              </w:rPr>
            </w:pPr>
            <w:bookmarkStart w:id="4" w:name="_Hlk176025058"/>
            <w:r>
              <w:rPr>
                <w:b/>
                <w:bCs/>
                <w:szCs w:val="20"/>
                <w:lang w:bidi="ru-RU"/>
              </w:rPr>
              <w:t>Исполнитель</w:t>
            </w:r>
          </w:p>
        </w:tc>
        <w:tc>
          <w:tcPr>
            <w:tcW w:w="2519" w:type="pct"/>
            <w:vAlign w:val="center"/>
            <w:hideMark/>
          </w:tcPr>
          <w:p w14:paraId="3A1F1F70" w14:textId="199AD4D0" w:rsidR="006103F6" w:rsidRPr="006103F6" w:rsidRDefault="00614B5C" w:rsidP="009A722B">
            <w:pPr>
              <w:keepNext/>
              <w:spacing w:before="0" w:after="0"/>
              <w:jc w:val="center"/>
              <w:rPr>
                <w:b/>
                <w:bCs/>
                <w:szCs w:val="20"/>
                <w:lang w:bidi="ru-RU"/>
              </w:rPr>
            </w:pPr>
            <w:r>
              <w:rPr>
                <w:b/>
                <w:bCs/>
                <w:szCs w:val="20"/>
                <w:lang w:bidi="ru-RU"/>
              </w:rPr>
              <w:t>Заказчик</w:t>
            </w:r>
          </w:p>
        </w:tc>
      </w:tr>
      <w:tr w:rsidR="006103F6" w:rsidRPr="006103F6" w14:paraId="5A90FB54" w14:textId="77777777" w:rsidTr="009237E3">
        <w:trPr>
          <w:trHeight w:val="436"/>
        </w:trPr>
        <w:tc>
          <w:tcPr>
            <w:tcW w:w="2481" w:type="pct"/>
            <w:vAlign w:val="center"/>
            <w:hideMark/>
          </w:tcPr>
          <w:p w14:paraId="7F435BD7" w14:textId="5863DF72" w:rsidR="006103F6" w:rsidRDefault="00614B5C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>
              <w:rPr>
                <w:color w:val="000000" w:themeColor="text1"/>
                <w:szCs w:val="20"/>
                <w:lang w:bidi="ru-RU"/>
              </w:rPr>
              <w:t xml:space="preserve">ИП </w:t>
            </w:r>
            <w:r w:rsidR="007727D8" w:rsidRPr="007727D8">
              <w:rPr>
                <w:color w:val="000000" w:themeColor="text1"/>
                <w:szCs w:val="20"/>
                <w:lang w:bidi="ru-RU"/>
              </w:rPr>
              <w:t>{{</w:t>
            </w:r>
            <w:proofErr w:type="spellStart"/>
            <w:r w:rsidR="007727D8" w:rsidRPr="007727D8">
              <w:rPr>
                <w:color w:val="000000" w:themeColor="text1"/>
                <w:szCs w:val="20"/>
                <w:lang w:bidi="ru-RU"/>
              </w:rPr>
              <w:t>executor_name</w:t>
            </w:r>
            <w:proofErr w:type="spellEnd"/>
            <w:r w:rsidR="007727D8" w:rsidRPr="007727D8">
              <w:rPr>
                <w:color w:val="000000" w:themeColor="text1"/>
                <w:szCs w:val="20"/>
                <w:lang w:bidi="ru-RU"/>
              </w:rPr>
              <w:t>}},</w:t>
            </w:r>
          </w:p>
          <w:p w14:paraId="15635ED3" w14:textId="6042AF41" w:rsidR="00614B5C" w:rsidRPr="006103F6" w:rsidRDefault="00614B5C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>
              <w:rPr>
                <w:color w:val="000000" w:themeColor="text1"/>
                <w:szCs w:val="20"/>
                <w:lang w:bidi="ru-RU"/>
              </w:rPr>
              <w:t>Индивидуальный предприниматель</w:t>
            </w:r>
          </w:p>
        </w:tc>
        <w:tc>
          <w:tcPr>
            <w:tcW w:w="2519" w:type="pct"/>
            <w:vAlign w:val="center"/>
            <w:hideMark/>
          </w:tcPr>
          <w:p w14:paraId="20398ADD" w14:textId="5C5CCD8E" w:rsidR="006103F6" w:rsidRPr="006103F6" w:rsidRDefault="007727D8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7727D8">
              <w:rPr>
                <w:color w:val="000000" w:themeColor="text1"/>
                <w:szCs w:val="20"/>
                <w:lang w:bidi="ru-RU"/>
              </w:rPr>
              <w:t>{{</w:t>
            </w:r>
            <w:proofErr w:type="spellStart"/>
            <w:r w:rsidRPr="007727D8">
              <w:rPr>
                <w:color w:val="000000" w:themeColor="text1"/>
                <w:szCs w:val="20"/>
                <w:lang w:bidi="ru-RU"/>
              </w:rPr>
              <w:t>customer_fio</w:t>
            </w:r>
            <w:proofErr w:type="spellEnd"/>
            <w:r w:rsidRPr="007727D8">
              <w:rPr>
                <w:color w:val="000000" w:themeColor="text1"/>
                <w:szCs w:val="20"/>
                <w:lang w:bidi="ru-RU"/>
              </w:rPr>
              <w:t>}}</w:t>
            </w:r>
          </w:p>
        </w:tc>
      </w:tr>
      <w:tr w:rsidR="006103F6" w:rsidRPr="006103F6" w14:paraId="3446FAE4" w14:textId="77777777" w:rsidTr="009237E3">
        <w:tc>
          <w:tcPr>
            <w:tcW w:w="2481" w:type="pct"/>
          </w:tcPr>
          <w:p w14:paraId="0706A474" w14:textId="77777777" w:rsidR="006103F6" w:rsidRPr="006103F6" w:rsidRDefault="006103F6" w:rsidP="009A722B">
            <w:pPr>
              <w:rPr>
                <w:color w:val="000000" w:themeColor="text1"/>
                <w:szCs w:val="20"/>
                <w:lang w:bidi="ru-RU"/>
              </w:rPr>
            </w:pPr>
          </w:p>
        </w:tc>
        <w:tc>
          <w:tcPr>
            <w:tcW w:w="2519" w:type="pct"/>
            <w:hideMark/>
          </w:tcPr>
          <w:p w14:paraId="24DFAEF0" w14:textId="77777777" w:rsidR="006103F6" w:rsidRPr="006103F6" w:rsidRDefault="006103F6" w:rsidP="009A722B">
            <w:pPr>
              <w:rPr>
                <w:color w:val="000000" w:themeColor="text1"/>
                <w:szCs w:val="20"/>
                <w:lang w:bidi="ru-RU"/>
              </w:rPr>
            </w:pPr>
          </w:p>
        </w:tc>
      </w:tr>
      <w:tr w:rsidR="006103F6" w:rsidRPr="006103F6" w14:paraId="618815E3" w14:textId="77777777" w:rsidTr="009237E3">
        <w:trPr>
          <w:trHeight w:val="345"/>
        </w:trPr>
        <w:tc>
          <w:tcPr>
            <w:tcW w:w="2481" w:type="pct"/>
            <w:hideMark/>
          </w:tcPr>
          <w:p w14:paraId="2213BE2B" w14:textId="76D20D53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6103F6">
              <w:rPr>
                <w:color w:val="000000" w:themeColor="text1"/>
                <w:szCs w:val="20"/>
                <w:lang w:bidi="ru-RU"/>
              </w:rPr>
              <w:t xml:space="preserve">_____________________/ </w:t>
            </w:r>
            <w:r w:rsidR="007727D8" w:rsidRPr="007727D8">
              <w:rPr>
                <w:color w:val="000000" w:themeColor="text1"/>
                <w:szCs w:val="20"/>
                <w:lang w:bidi="ru-RU"/>
              </w:rPr>
              <w:t>{{</w:t>
            </w:r>
            <w:proofErr w:type="spellStart"/>
            <w:r w:rsidR="007727D8" w:rsidRPr="007727D8">
              <w:rPr>
                <w:color w:val="000000" w:themeColor="text1"/>
                <w:szCs w:val="20"/>
                <w:lang w:bidi="ru-RU"/>
              </w:rPr>
              <w:t>executor_name</w:t>
            </w:r>
            <w:proofErr w:type="spellEnd"/>
            <w:r w:rsidR="007727D8" w:rsidRPr="007727D8">
              <w:rPr>
                <w:color w:val="000000" w:themeColor="text1"/>
                <w:szCs w:val="20"/>
                <w:lang w:bidi="ru-RU"/>
              </w:rPr>
              <w:t>}},</w:t>
            </w:r>
          </w:p>
        </w:tc>
        <w:tc>
          <w:tcPr>
            <w:tcW w:w="2519" w:type="pct"/>
            <w:hideMark/>
          </w:tcPr>
          <w:p w14:paraId="6A733A15" w14:textId="7124BB3D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6103F6">
              <w:rPr>
                <w:color w:val="000000" w:themeColor="text1"/>
                <w:szCs w:val="20"/>
                <w:lang w:bidi="ru-RU"/>
              </w:rPr>
              <w:t xml:space="preserve">_____________________/ </w:t>
            </w:r>
            <w:r w:rsidR="007727D8" w:rsidRPr="007727D8">
              <w:rPr>
                <w:color w:val="000000" w:themeColor="text1"/>
                <w:szCs w:val="20"/>
                <w:lang w:bidi="ru-RU"/>
              </w:rPr>
              <w:t>{{customer_fio}}</w:t>
            </w:r>
          </w:p>
        </w:tc>
        <w:bookmarkEnd w:id="4"/>
      </w:tr>
    </w:tbl>
    <w:p w14:paraId="3CBC92A3" w14:textId="77777777" w:rsidR="006103F6" w:rsidRPr="006103F6" w:rsidRDefault="006103F6" w:rsidP="009A722B">
      <w:pPr>
        <w:outlineLvl w:val="1"/>
        <w:rPr>
          <w:bCs/>
          <w:szCs w:val="20"/>
        </w:rPr>
      </w:pPr>
    </w:p>
    <w:sectPr w:rsidR="006103F6" w:rsidRPr="006103F6" w:rsidSect="003E7C76">
      <w:footerReference w:type="default" r:id="rId8"/>
      <w:footerReference w:type="first" r:id="rId9"/>
      <w:footnotePr>
        <w:numRestart w:val="eachSect"/>
      </w:footnotePr>
      <w:pgSz w:w="11907" w:h="16839"/>
      <w:pgMar w:top="851" w:right="851" w:bottom="851" w:left="851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6DF39" w14:textId="77777777" w:rsidR="009959DF" w:rsidRDefault="009959DF">
      <w:pPr>
        <w:spacing w:before="0" w:after="0"/>
      </w:pPr>
      <w:r>
        <w:separator/>
      </w:r>
    </w:p>
    <w:p w14:paraId="626E7901" w14:textId="77777777" w:rsidR="009959DF" w:rsidRDefault="009959DF"/>
  </w:endnote>
  <w:endnote w:type="continuationSeparator" w:id="0">
    <w:p w14:paraId="7C809651" w14:textId="77777777" w:rsidR="009959DF" w:rsidRDefault="009959DF">
      <w:pPr>
        <w:spacing w:before="0" w:after="0"/>
      </w:pPr>
      <w:r>
        <w:continuationSeparator/>
      </w:r>
    </w:p>
    <w:p w14:paraId="6C13A094" w14:textId="77777777" w:rsidR="009959DF" w:rsidRDefault="00995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rope">
    <w:panose1 w:val="00000000000000000000"/>
    <w:charset w:val="00"/>
    <w:family w:val="modern"/>
    <w:notTrueType/>
    <w:pitch w:val="variable"/>
    <w:sig w:usb0="A00002BF" w:usb1="5000206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anrope ExtraBold">
    <w:panose1 w:val="00000000000000000000"/>
    <w:charset w:val="00"/>
    <w:family w:val="modern"/>
    <w:notTrueType/>
    <w:pitch w:val="variable"/>
    <w:sig w:usb0="A00002BF" w:usb1="5000206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8498969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D76FB0D" w14:textId="77777777" w:rsidR="001E7A3E" w:rsidRPr="004F0E77" w:rsidRDefault="00E7098F" w:rsidP="001E7A3E">
        <w:pPr>
          <w:pStyle w:val="aff8"/>
          <w:jc w:val="right"/>
          <w:rPr>
            <w:sz w:val="24"/>
            <w:szCs w:val="24"/>
          </w:rPr>
        </w:pPr>
        <w:r w:rsidRPr="004F0E77">
          <w:rPr>
            <w:sz w:val="24"/>
            <w:szCs w:val="24"/>
          </w:rPr>
          <w:fldChar w:fldCharType="begin"/>
        </w:r>
        <w:r w:rsidRPr="004F0E77">
          <w:rPr>
            <w:sz w:val="24"/>
            <w:szCs w:val="24"/>
          </w:rPr>
          <w:instrText xml:space="preserve"> PAGE   \* MERGEFORMAT </w:instrText>
        </w:r>
        <w:r w:rsidRPr="004F0E77">
          <w:rPr>
            <w:sz w:val="24"/>
            <w:szCs w:val="24"/>
          </w:rPr>
          <w:fldChar w:fldCharType="separate"/>
        </w:r>
        <w:r w:rsidRPr="004F0E77">
          <w:rPr>
            <w:noProof/>
            <w:sz w:val="24"/>
            <w:szCs w:val="24"/>
          </w:rPr>
          <w:t>2</w:t>
        </w:r>
        <w:r w:rsidRPr="004F0E77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9026474"/>
      <w:docPartObj>
        <w:docPartGallery w:val="Page Numbers (Bottom of Page)"/>
        <w:docPartUnique/>
      </w:docPartObj>
    </w:sdtPr>
    <w:sdtEndPr>
      <w:rPr>
        <w:sz w:val="24"/>
        <w:szCs w:val="32"/>
      </w:rPr>
    </w:sdtEndPr>
    <w:sdtContent>
      <w:p w14:paraId="4C546539" w14:textId="77777777" w:rsidR="00A05B81" w:rsidRPr="004F0E77" w:rsidRDefault="009F1040" w:rsidP="009F1040">
        <w:pPr>
          <w:pStyle w:val="aff8"/>
          <w:jc w:val="right"/>
          <w:rPr>
            <w:sz w:val="24"/>
            <w:szCs w:val="32"/>
          </w:rPr>
        </w:pPr>
        <w:r w:rsidRPr="004F0E77">
          <w:rPr>
            <w:sz w:val="24"/>
            <w:szCs w:val="32"/>
          </w:rPr>
          <w:fldChar w:fldCharType="begin"/>
        </w:r>
        <w:r w:rsidRPr="004F0E77">
          <w:rPr>
            <w:sz w:val="24"/>
            <w:szCs w:val="32"/>
          </w:rPr>
          <w:instrText>PAGE   \* MERGEFORMAT</w:instrText>
        </w:r>
        <w:r w:rsidRPr="004F0E77">
          <w:rPr>
            <w:sz w:val="24"/>
            <w:szCs w:val="32"/>
          </w:rPr>
          <w:fldChar w:fldCharType="separate"/>
        </w:r>
        <w:r w:rsidRPr="004F0E77">
          <w:rPr>
            <w:sz w:val="24"/>
            <w:szCs w:val="32"/>
          </w:rPr>
          <w:t>2</w:t>
        </w:r>
        <w:r w:rsidRPr="004F0E77">
          <w:rPr>
            <w:sz w:val="24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9D943" w14:textId="77777777" w:rsidR="009959DF" w:rsidRDefault="009959DF">
      <w:pPr>
        <w:spacing w:before="0" w:after="0"/>
      </w:pPr>
      <w:r>
        <w:separator/>
      </w:r>
    </w:p>
    <w:p w14:paraId="304097D6" w14:textId="77777777" w:rsidR="009959DF" w:rsidRDefault="009959DF"/>
  </w:footnote>
  <w:footnote w:type="continuationSeparator" w:id="0">
    <w:p w14:paraId="6048D6A5" w14:textId="77777777" w:rsidR="009959DF" w:rsidRDefault="009959DF">
      <w:pPr>
        <w:spacing w:before="0" w:after="0"/>
      </w:pPr>
      <w:r>
        <w:continuationSeparator/>
      </w:r>
    </w:p>
    <w:p w14:paraId="655F5F44" w14:textId="77777777" w:rsidR="009959DF" w:rsidRDefault="009959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7AE1"/>
    <w:multiLevelType w:val="multilevel"/>
    <w:tmpl w:val="97343CC2"/>
    <w:lvl w:ilvl="0">
      <w:start w:val="1"/>
      <w:numFmt w:val="decimal"/>
      <w:pStyle w:val="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851"/>
        </w:tabs>
        <w:ind w:left="851" w:hanging="851"/>
      </w:pPr>
      <w:rPr>
        <w:rFonts w:hint="default"/>
        <w:b/>
        <w:bCs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  <w:b w:val="0"/>
        <w:bCs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6B61BBE"/>
    <w:multiLevelType w:val="hybridMultilevel"/>
    <w:tmpl w:val="AF280E4E"/>
    <w:lvl w:ilvl="0" w:tplc="220C85BE">
      <w:start w:val="1"/>
      <w:numFmt w:val="decimal"/>
      <w:pStyle w:val="a"/>
      <w:lvlText w:val="(%1)"/>
      <w:lvlJc w:val="left"/>
      <w:pPr>
        <w:tabs>
          <w:tab w:val="num" w:pos="851"/>
        </w:tabs>
        <w:ind w:left="851" w:hanging="851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24"/>
    <w:multiLevelType w:val="multilevel"/>
    <w:tmpl w:val="11D6AB9A"/>
    <w:lvl w:ilvl="0">
      <w:start w:val="1"/>
      <w:numFmt w:val="decimal"/>
      <w:suff w:val="space"/>
      <w:lvlText w:val="%1."/>
      <w:lvlJc w:val="left"/>
      <w:rPr>
        <w:rFonts w:hint="default"/>
      </w:rPr>
    </w:lvl>
    <w:lvl w:ilvl="1">
      <w:start w:val="1"/>
      <w:numFmt w:val="decimal"/>
      <w:suff w:val="space"/>
      <w:lvlText w:val="%1.%2."/>
      <w:lvlJc w:val="left"/>
      <w:rPr>
        <w:rFonts w:hint="default"/>
      </w:rPr>
    </w:lvl>
    <w:lvl w:ilvl="2">
      <w:start w:val="1"/>
      <w:numFmt w:val="decimal"/>
      <w:suff w:val="space"/>
      <w:lvlText w:val="%1.%2.%3."/>
      <w:lvlJc w:val="left"/>
      <w:rPr>
        <w:rFonts w:hint="default"/>
      </w:rPr>
    </w:lvl>
    <w:lvl w:ilvl="3">
      <w:start w:val="1"/>
      <w:numFmt w:val="decimal"/>
      <w:suff w:val="space"/>
      <w:lvlText w:val="%1.%2.%3.%4."/>
      <w:lvlJc w:val="left"/>
      <w:rPr>
        <w:rFonts w:hint="default"/>
      </w:rPr>
    </w:lvl>
    <w:lvl w:ilvl="4">
      <w:start w:val="1"/>
      <w:numFmt w:val="deci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rPr>
        <w:rFonts w:hint="default"/>
      </w:rPr>
    </w:lvl>
  </w:abstractNum>
  <w:abstractNum w:abstractNumId="3" w15:restartNumberingAfterBreak="0">
    <w:nsid w:val="0C537224"/>
    <w:multiLevelType w:val="hybridMultilevel"/>
    <w:tmpl w:val="38848B6A"/>
    <w:lvl w:ilvl="0" w:tplc="95E4E4B4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C70C8"/>
    <w:multiLevelType w:val="hybridMultilevel"/>
    <w:tmpl w:val="E8882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951BD"/>
    <w:multiLevelType w:val="hybridMultilevel"/>
    <w:tmpl w:val="193EAF6E"/>
    <w:lvl w:ilvl="0" w:tplc="569E715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C5ADA"/>
    <w:multiLevelType w:val="hybridMultilevel"/>
    <w:tmpl w:val="51464484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50399"/>
    <w:multiLevelType w:val="hybridMultilevel"/>
    <w:tmpl w:val="4A16AD98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237E0"/>
    <w:multiLevelType w:val="hybridMultilevel"/>
    <w:tmpl w:val="4C084A02"/>
    <w:lvl w:ilvl="0" w:tplc="9A646134">
      <w:start w:val="1"/>
      <w:numFmt w:val="russianLower"/>
      <w:pStyle w:val="a0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51FE2"/>
    <w:multiLevelType w:val="multilevel"/>
    <w:tmpl w:val="B210814C"/>
    <w:lvl w:ilvl="0">
      <w:start w:val="1"/>
      <w:numFmt w:val="decimal"/>
      <w:pStyle w:val="a1"/>
      <w:suff w:val="space"/>
      <w:lvlText w:val="%1.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pStyle w:val="heading2normal"/>
      <w:lvlText w:val="%1.%2."/>
      <w:lvlJc w:val="left"/>
      <w:pPr>
        <w:tabs>
          <w:tab w:val="num" w:pos="624"/>
        </w:tabs>
        <w:ind w:left="624" w:hanging="62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nor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D9B7FDD"/>
    <w:multiLevelType w:val="hybridMultilevel"/>
    <w:tmpl w:val="18CC8CA0"/>
    <w:lvl w:ilvl="0" w:tplc="375AFD46">
      <w:start w:val="1"/>
      <w:numFmt w:val="decimal"/>
      <w:suff w:val="space"/>
      <w:lvlText w:val="%1."/>
      <w:lvlJc w:val="left"/>
      <w:pPr>
        <w:ind w:left="0" w:firstLine="0"/>
      </w:pPr>
    </w:lvl>
    <w:lvl w:ilvl="1" w:tplc="329262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5DE9C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7271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63E87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30492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3AA0D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522CA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664E92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E01346C"/>
    <w:multiLevelType w:val="hybridMultilevel"/>
    <w:tmpl w:val="E2CAF88E"/>
    <w:lvl w:ilvl="0" w:tplc="C2F4942C">
      <w:start w:val="1"/>
      <w:numFmt w:val="russianLower"/>
      <w:pStyle w:val="a2"/>
      <w:lvlText w:val="%1)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776F2556"/>
    <w:multiLevelType w:val="hybridMultilevel"/>
    <w:tmpl w:val="287A52BC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C7702"/>
    <w:multiLevelType w:val="hybridMultilevel"/>
    <w:tmpl w:val="BBE8230C"/>
    <w:lvl w:ilvl="0" w:tplc="F0245622">
      <w:start w:val="1"/>
      <w:numFmt w:val="bullet"/>
      <w:suff w:val="space"/>
      <w:lvlText w:val="-"/>
      <w:lvlJc w:val="left"/>
      <w:pPr>
        <w:ind w:left="0" w:firstLine="0"/>
      </w:pPr>
    </w:lvl>
    <w:lvl w:ilvl="1" w:tplc="CF4064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7D88E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BF820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128E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E7CAF9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6A830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67A8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33E99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255626310">
    <w:abstractNumId w:val="0"/>
  </w:num>
  <w:num w:numId="2" w16cid:durableId="1851217936">
    <w:abstractNumId w:val="9"/>
  </w:num>
  <w:num w:numId="3" w16cid:durableId="543375361">
    <w:abstractNumId w:val="13"/>
    <w:lvlOverride w:ilvl="0">
      <w:startOverride w:val="1"/>
    </w:lvlOverride>
  </w:num>
  <w:num w:numId="4" w16cid:durableId="411586069">
    <w:abstractNumId w:val="13"/>
    <w:lvlOverride w:ilvl="0">
      <w:startOverride w:val="1"/>
    </w:lvlOverride>
  </w:num>
  <w:num w:numId="5" w16cid:durableId="424960099">
    <w:abstractNumId w:val="13"/>
    <w:lvlOverride w:ilvl="0">
      <w:startOverride w:val="1"/>
    </w:lvlOverride>
  </w:num>
  <w:num w:numId="6" w16cid:durableId="1959799552">
    <w:abstractNumId w:val="13"/>
    <w:lvlOverride w:ilvl="0">
      <w:startOverride w:val="1"/>
    </w:lvlOverride>
  </w:num>
  <w:num w:numId="7" w16cid:durableId="777913948">
    <w:abstractNumId w:val="13"/>
    <w:lvlOverride w:ilvl="0">
      <w:startOverride w:val="1"/>
    </w:lvlOverride>
  </w:num>
  <w:num w:numId="8" w16cid:durableId="561645371">
    <w:abstractNumId w:val="13"/>
    <w:lvlOverride w:ilvl="0">
      <w:startOverride w:val="1"/>
    </w:lvlOverride>
  </w:num>
  <w:num w:numId="9" w16cid:durableId="1940946104">
    <w:abstractNumId w:val="10"/>
    <w:lvlOverride w:ilvl="0">
      <w:startOverride w:val="1"/>
    </w:lvlOverride>
  </w:num>
  <w:num w:numId="10" w16cid:durableId="785851082">
    <w:abstractNumId w:val="13"/>
    <w:lvlOverride w:ilvl="0">
      <w:startOverride w:val="1"/>
    </w:lvlOverride>
  </w:num>
  <w:num w:numId="11" w16cid:durableId="1653827329">
    <w:abstractNumId w:val="13"/>
    <w:lvlOverride w:ilvl="0">
      <w:startOverride w:val="1"/>
    </w:lvlOverride>
  </w:num>
  <w:num w:numId="12" w16cid:durableId="1780026638">
    <w:abstractNumId w:val="13"/>
    <w:lvlOverride w:ilvl="0">
      <w:startOverride w:val="1"/>
    </w:lvlOverride>
  </w:num>
  <w:num w:numId="13" w16cid:durableId="1220554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5670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269397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94368323">
    <w:abstractNumId w:val="2"/>
  </w:num>
  <w:num w:numId="17" w16cid:durableId="895581635">
    <w:abstractNumId w:val="3"/>
  </w:num>
  <w:num w:numId="18" w16cid:durableId="439377874">
    <w:abstractNumId w:val="4"/>
  </w:num>
  <w:num w:numId="19" w16cid:durableId="440688583">
    <w:abstractNumId w:val="7"/>
  </w:num>
  <w:num w:numId="20" w16cid:durableId="1041131256">
    <w:abstractNumId w:val="12"/>
  </w:num>
  <w:num w:numId="21" w16cid:durableId="2126381580">
    <w:abstractNumId w:val="6"/>
  </w:num>
  <w:num w:numId="22" w16cid:durableId="1041586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548993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9110894">
    <w:abstractNumId w:val="11"/>
  </w:num>
  <w:num w:numId="25" w16cid:durableId="446587724">
    <w:abstractNumId w:val="11"/>
    <w:lvlOverride w:ilvl="0">
      <w:startOverride w:val="1"/>
    </w:lvlOverride>
  </w:num>
  <w:num w:numId="26" w16cid:durableId="713819269">
    <w:abstractNumId w:val="11"/>
    <w:lvlOverride w:ilvl="0">
      <w:startOverride w:val="1"/>
    </w:lvlOverride>
  </w:num>
  <w:num w:numId="27" w16cid:durableId="896552217">
    <w:abstractNumId w:val="11"/>
    <w:lvlOverride w:ilvl="0">
      <w:startOverride w:val="1"/>
    </w:lvlOverride>
  </w:num>
  <w:num w:numId="28" w16cid:durableId="1170221697">
    <w:abstractNumId w:val="11"/>
    <w:lvlOverride w:ilvl="0">
      <w:startOverride w:val="1"/>
    </w:lvlOverride>
  </w:num>
  <w:num w:numId="29" w16cid:durableId="655838697">
    <w:abstractNumId w:val="1"/>
  </w:num>
  <w:num w:numId="30" w16cid:durableId="1810511984">
    <w:abstractNumId w:val="5"/>
  </w:num>
  <w:num w:numId="31" w16cid:durableId="798425211">
    <w:abstractNumId w:val="8"/>
  </w:num>
  <w:num w:numId="32" w16cid:durableId="1326396301">
    <w:abstractNumId w:val="8"/>
    <w:lvlOverride w:ilvl="0">
      <w:startOverride w:val="1"/>
    </w:lvlOverride>
  </w:num>
  <w:num w:numId="33" w16cid:durableId="608897730">
    <w:abstractNumId w:val="8"/>
    <w:lvlOverride w:ilvl="0">
      <w:startOverride w:val="1"/>
    </w:lvlOverride>
  </w:num>
  <w:num w:numId="34" w16cid:durableId="91822345">
    <w:abstractNumId w:val="11"/>
    <w:lvlOverride w:ilvl="0">
      <w:startOverride w:val="1"/>
    </w:lvlOverride>
  </w:num>
  <w:num w:numId="35" w16cid:durableId="7914386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3315995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359"/>
    <w:rsid w:val="0000619F"/>
    <w:rsid w:val="00007317"/>
    <w:rsid w:val="0003778F"/>
    <w:rsid w:val="00057309"/>
    <w:rsid w:val="00067BB8"/>
    <w:rsid w:val="00072A4A"/>
    <w:rsid w:val="00075503"/>
    <w:rsid w:val="00083FDA"/>
    <w:rsid w:val="00086703"/>
    <w:rsid w:val="000D2D43"/>
    <w:rsid w:val="00103523"/>
    <w:rsid w:val="00130CC5"/>
    <w:rsid w:val="00174028"/>
    <w:rsid w:val="00194542"/>
    <w:rsid w:val="001A33DD"/>
    <w:rsid w:val="001B2865"/>
    <w:rsid w:val="001B69CC"/>
    <w:rsid w:val="001E0CDB"/>
    <w:rsid w:val="001E6C3A"/>
    <w:rsid w:val="001E7A3E"/>
    <w:rsid w:val="001F29F7"/>
    <w:rsid w:val="00201139"/>
    <w:rsid w:val="00220409"/>
    <w:rsid w:val="00221429"/>
    <w:rsid w:val="00234B52"/>
    <w:rsid w:val="00235DB2"/>
    <w:rsid w:val="002434CB"/>
    <w:rsid w:val="00245AD2"/>
    <w:rsid w:val="002553AF"/>
    <w:rsid w:val="0026341E"/>
    <w:rsid w:val="00265901"/>
    <w:rsid w:val="00267BBB"/>
    <w:rsid w:val="00286E95"/>
    <w:rsid w:val="00290FE5"/>
    <w:rsid w:val="00297678"/>
    <w:rsid w:val="002A55E5"/>
    <w:rsid w:val="002E69BE"/>
    <w:rsid w:val="002E74A7"/>
    <w:rsid w:val="002F7F2A"/>
    <w:rsid w:val="00302936"/>
    <w:rsid w:val="003353B5"/>
    <w:rsid w:val="00337C37"/>
    <w:rsid w:val="00337EA2"/>
    <w:rsid w:val="00353F6C"/>
    <w:rsid w:val="00360B7A"/>
    <w:rsid w:val="00365A00"/>
    <w:rsid w:val="003664E5"/>
    <w:rsid w:val="0037083B"/>
    <w:rsid w:val="003731C2"/>
    <w:rsid w:val="00392FF3"/>
    <w:rsid w:val="00393A26"/>
    <w:rsid w:val="003B6BFE"/>
    <w:rsid w:val="003C21D8"/>
    <w:rsid w:val="003C6E64"/>
    <w:rsid w:val="003E7C76"/>
    <w:rsid w:val="003F3400"/>
    <w:rsid w:val="003F6998"/>
    <w:rsid w:val="004307F4"/>
    <w:rsid w:val="00443DD3"/>
    <w:rsid w:val="0047611E"/>
    <w:rsid w:val="00481FDA"/>
    <w:rsid w:val="004D09B2"/>
    <w:rsid w:val="004D59AD"/>
    <w:rsid w:val="004E26DA"/>
    <w:rsid w:val="004E4260"/>
    <w:rsid w:val="004E4783"/>
    <w:rsid w:val="004F0E77"/>
    <w:rsid w:val="00500777"/>
    <w:rsid w:val="0050221C"/>
    <w:rsid w:val="00504507"/>
    <w:rsid w:val="00513AD6"/>
    <w:rsid w:val="0051534E"/>
    <w:rsid w:val="0054372F"/>
    <w:rsid w:val="00545619"/>
    <w:rsid w:val="00567113"/>
    <w:rsid w:val="0056799F"/>
    <w:rsid w:val="00570EB9"/>
    <w:rsid w:val="00577AB0"/>
    <w:rsid w:val="00595F87"/>
    <w:rsid w:val="00596ED9"/>
    <w:rsid w:val="005B5D83"/>
    <w:rsid w:val="005F4A7F"/>
    <w:rsid w:val="00600FD8"/>
    <w:rsid w:val="006103F6"/>
    <w:rsid w:val="00614B5C"/>
    <w:rsid w:val="00622294"/>
    <w:rsid w:val="00625FA9"/>
    <w:rsid w:val="00627998"/>
    <w:rsid w:val="00640D0B"/>
    <w:rsid w:val="006742BA"/>
    <w:rsid w:val="00694D27"/>
    <w:rsid w:val="006A1001"/>
    <w:rsid w:val="006A7962"/>
    <w:rsid w:val="006B129E"/>
    <w:rsid w:val="006E0D2D"/>
    <w:rsid w:val="006F023D"/>
    <w:rsid w:val="006F078D"/>
    <w:rsid w:val="00710EF5"/>
    <w:rsid w:val="00711F31"/>
    <w:rsid w:val="00712A2D"/>
    <w:rsid w:val="00721ABE"/>
    <w:rsid w:val="00740733"/>
    <w:rsid w:val="00747826"/>
    <w:rsid w:val="00757341"/>
    <w:rsid w:val="0076148A"/>
    <w:rsid w:val="007727D8"/>
    <w:rsid w:val="00783FF6"/>
    <w:rsid w:val="00785488"/>
    <w:rsid w:val="00795C17"/>
    <w:rsid w:val="007B24AD"/>
    <w:rsid w:val="007B37CB"/>
    <w:rsid w:val="007B4BDA"/>
    <w:rsid w:val="007D02BF"/>
    <w:rsid w:val="007E4A7C"/>
    <w:rsid w:val="007F75FE"/>
    <w:rsid w:val="00811EAF"/>
    <w:rsid w:val="00831608"/>
    <w:rsid w:val="00841505"/>
    <w:rsid w:val="0084217B"/>
    <w:rsid w:val="008440C3"/>
    <w:rsid w:val="00852A1E"/>
    <w:rsid w:val="00860A37"/>
    <w:rsid w:val="00862A14"/>
    <w:rsid w:val="00883ABD"/>
    <w:rsid w:val="00893AA6"/>
    <w:rsid w:val="008C475B"/>
    <w:rsid w:val="008E7B80"/>
    <w:rsid w:val="0090318C"/>
    <w:rsid w:val="009038F2"/>
    <w:rsid w:val="0093390C"/>
    <w:rsid w:val="00960353"/>
    <w:rsid w:val="009959DF"/>
    <w:rsid w:val="009A10F3"/>
    <w:rsid w:val="009A1C9A"/>
    <w:rsid w:val="009A4116"/>
    <w:rsid w:val="009A722B"/>
    <w:rsid w:val="009C7AB5"/>
    <w:rsid w:val="009D12AC"/>
    <w:rsid w:val="009D1A99"/>
    <w:rsid w:val="009D383D"/>
    <w:rsid w:val="009E3C75"/>
    <w:rsid w:val="009F1040"/>
    <w:rsid w:val="00A02B55"/>
    <w:rsid w:val="00A05B81"/>
    <w:rsid w:val="00A23A53"/>
    <w:rsid w:val="00A40ECE"/>
    <w:rsid w:val="00A46D02"/>
    <w:rsid w:val="00A54953"/>
    <w:rsid w:val="00A615D2"/>
    <w:rsid w:val="00A63C1A"/>
    <w:rsid w:val="00A762D9"/>
    <w:rsid w:val="00A81626"/>
    <w:rsid w:val="00A81847"/>
    <w:rsid w:val="00A84413"/>
    <w:rsid w:val="00A93C55"/>
    <w:rsid w:val="00A9476D"/>
    <w:rsid w:val="00A9508E"/>
    <w:rsid w:val="00AA40C3"/>
    <w:rsid w:val="00AA4E10"/>
    <w:rsid w:val="00AA6752"/>
    <w:rsid w:val="00AB161F"/>
    <w:rsid w:val="00AC3954"/>
    <w:rsid w:val="00AC4A4D"/>
    <w:rsid w:val="00AC50BC"/>
    <w:rsid w:val="00AD6318"/>
    <w:rsid w:val="00AE5478"/>
    <w:rsid w:val="00AE5849"/>
    <w:rsid w:val="00AE7FEA"/>
    <w:rsid w:val="00AF3AAE"/>
    <w:rsid w:val="00B02170"/>
    <w:rsid w:val="00B045ED"/>
    <w:rsid w:val="00B10EFB"/>
    <w:rsid w:val="00B120BB"/>
    <w:rsid w:val="00B13E28"/>
    <w:rsid w:val="00B21AAE"/>
    <w:rsid w:val="00B33CD3"/>
    <w:rsid w:val="00B40F6E"/>
    <w:rsid w:val="00B42067"/>
    <w:rsid w:val="00B6446C"/>
    <w:rsid w:val="00B76C91"/>
    <w:rsid w:val="00B80270"/>
    <w:rsid w:val="00B87F6F"/>
    <w:rsid w:val="00B90D88"/>
    <w:rsid w:val="00BE728B"/>
    <w:rsid w:val="00C01C54"/>
    <w:rsid w:val="00C055CB"/>
    <w:rsid w:val="00C245E8"/>
    <w:rsid w:val="00C24E48"/>
    <w:rsid w:val="00C266B8"/>
    <w:rsid w:val="00C3305E"/>
    <w:rsid w:val="00C339A3"/>
    <w:rsid w:val="00C4551F"/>
    <w:rsid w:val="00C77AE5"/>
    <w:rsid w:val="00C814C5"/>
    <w:rsid w:val="00C83E70"/>
    <w:rsid w:val="00CA59F2"/>
    <w:rsid w:val="00CC1EB1"/>
    <w:rsid w:val="00CD3E3E"/>
    <w:rsid w:val="00CD56D0"/>
    <w:rsid w:val="00CD5926"/>
    <w:rsid w:val="00CF4D3A"/>
    <w:rsid w:val="00D01EFE"/>
    <w:rsid w:val="00D1416B"/>
    <w:rsid w:val="00D143B2"/>
    <w:rsid w:val="00D2699F"/>
    <w:rsid w:val="00D2729D"/>
    <w:rsid w:val="00D33213"/>
    <w:rsid w:val="00D434B1"/>
    <w:rsid w:val="00D50986"/>
    <w:rsid w:val="00D539D9"/>
    <w:rsid w:val="00D7026A"/>
    <w:rsid w:val="00D748CC"/>
    <w:rsid w:val="00D764F1"/>
    <w:rsid w:val="00D80243"/>
    <w:rsid w:val="00D90CEA"/>
    <w:rsid w:val="00D934BB"/>
    <w:rsid w:val="00D96D06"/>
    <w:rsid w:val="00DA5B10"/>
    <w:rsid w:val="00DB3BF6"/>
    <w:rsid w:val="00DC0C60"/>
    <w:rsid w:val="00DC4870"/>
    <w:rsid w:val="00DC77DD"/>
    <w:rsid w:val="00DD2165"/>
    <w:rsid w:val="00DD26D6"/>
    <w:rsid w:val="00DD3DD5"/>
    <w:rsid w:val="00DD6F3F"/>
    <w:rsid w:val="00E11DBD"/>
    <w:rsid w:val="00E200BD"/>
    <w:rsid w:val="00E251BE"/>
    <w:rsid w:val="00E27359"/>
    <w:rsid w:val="00E31C6F"/>
    <w:rsid w:val="00E3772B"/>
    <w:rsid w:val="00E4212C"/>
    <w:rsid w:val="00E50FCA"/>
    <w:rsid w:val="00E61960"/>
    <w:rsid w:val="00E64243"/>
    <w:rsid w:val="00E7098F"/>
    <w:rsid w:val="00E70A57"/>
    <w:rsid w:val="00E7113B"/>
    <w:rsid w:val="00E83530"/>
    <w:rsid w:val="00E96A2D"/>
    <w:rsid w:val="00EB00A6"/>
    <w:rsid w:val="00EC67EB"/>
    <w:rsid w:val="00EE40D6"/>
    <w:rsid w:val="00EF63E6"/>
    <w:rsid w:val="00F0226C"/>
    <w:rsid w:val="00F066E8"/>
    <w:rsid w:val="00F27E44"/>
    <w:rsid w:val="00F328F8"/>
    <w:rsid w:val="00F36150"/>
    <w:rsid w:val="00F422BA"/>
    <w:rsid w:val="00F466B9"/>
    <w:rsid w:val="00F54D4D"/>
    <w:rsid w:val="00F73DFF"/>
    <w:rsid w:val="00F87CB3"/>
    <w:rsid w:val="00FA5326"/>
    <w:rsid w:val="00FD4039"/>
    <w:rsid w:val="00FE2DE1"/>
    <w:rsid w:val="00FE6835"/>
    <w:rsid w:val="00FF1F8D"/>
    <w:rsid w:val="00FF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B81D37"/>
  <w15:docId w15:val="{A96D1CFB-120A-4DAD-8949-AD766A0F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F0E77"/>
    <w:pPr>
      <w:spacing w:before="120" w:after="120"/>
      <w:jc w:val="both"/>
    </w:pPr>
    <w:rPr>
      <w:rFonts w:ascii="Times New Roman" w:hAnsi="Times New Roman"/>
      <w:sz w:val="24"/>
      <w:szCs w:val="22"/>
      <w14:numSpacing w14:val="tabular"/>
    </w:rPr>
  </w:style>
  <w:style w:type="paragraph" w:styleId="1">
    <w:name w:val="heading 1"/>
    <w:basedOn w:val="a3"/>
    <w:next w:val="2"/>
    <w:link w:val="11"/>
    <w:uiPriority w:val="1"/>
    <w:qFormat/>
    <w:rsid w:val="003E7C76"/>
    <w:pPr>
      <w:keepNext/>
      <w:keepLines/>
      <w:numPr>
        <w:numId w:val="1"/>
      </w:numPr>
      <w:spacing w:before="240" w:after="240"/>
      <w:outlineLvl w:val="0"/>
    </w:pPr>
    <w:rPr>
      <w:b/>
      <w:bCs/>
      <w:caps/>
      <w:szCs w:val="28"/>
    </w:rPr>
  </w:style>
  <w:style w:type="paragraph" w:styleId="2">
    <w:name w:val="heading 2"/>
    <w:basedOn w:val="a3"/>
    <w:link w:val="21"/>
    <w:uiPriority w:val="1"/>
    <w:qFormat/>
    <w:rsid w:val="007E4A7C"/>
    <w:pPr>
      <w:numPr>
        <w:ilvl w:val="1"/>
        <w:numId w:val="1"/>
      </w:numPr>
      <w:spacing w:before="240" w:after="240"/>
      <w:outlineLvl w:val="1"/>
    </w:pPr>
    <w:rPr>
      <w:bCs/>
      <w:szCs w:val="26"/>
    </w:rPr>
  </w:style>
  <w:style w:type="paragraph" w:styleId="3">
    <w:name w:val="heading 3"/>
    <w:basedOn w:val="a3"/>
    <w:link w:val="31"/>
    <w:uiPriority w:val="1"/>
    <w:qFormat/>
    <w:rsid w:val="007E4A7C"/>
    <w:pPr>
      <w:numPr>
        <w:ilvl w:val="2"/>
        <w:numId w:val="1"/>
      </w:numPr>
      <w:spacing w:before="240" w:after="240"/>
      <w:outlineLvl w:val="2"/>
    </w:pPr>
    <w:rPr>
      <w:bCs/>
    </w:rPr>
  </w:style>
  <w:style w:type="paragraph" w:styleId="4">
    <w:name w:val="heading 4"/>
    <w:basedOn w:val="a3"/>
    <w:next w:val="a3"/>
    <w:link w:val="41"/>
    <w:uiPriority w:val="1"/>
    <w:qFormat/>
    <w:rsid w:val="007E4A7C"/>
    <w:pPr>
      <w:numPr>
        <w:ilvl w:val="3"/>
        <w:numId w:val="1"/>
      </w:numPr>
      <w:tabs>
        <w:tab w:val="left" w:pos="1418"/>
      </w:tabs>
      <w:outlineLvl w:val="3"/>
    </w:pPr>
    <w:rPr>
      <w:bCs/>
      <w:iCs/>
    </w:rPr>
  </w:style>
  <w:style w:type="paragraph" w:styleId="5">
    <w:name w:val="heading 5"/>
    <w:basedOn w:val="a3"/>
    <w:next w:val="a3"/>
    <w:link w:val="51"/>
    <w:uiPriority w:val="9"/>
    <w:semiHidden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hAnsi="Cambria"/>
    </w:rPr>
  </w:style>
  <w:style w:type="paragraph" w:styleId="6">
    <w:name w:val="heading 6"/>
    <w:basedOn w:val="a3"/>
    <w:next w:val="a3"/>
    <w:link w:val="61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3"/>
    <w:next w:val="a3"/>
    <w:link w:val="71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3"/>
    <w:next w:val="a3"/>
    <w:link w:val="81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hAnsi="Cambria"/>
      <w:color w:val="4F81BD"/>
      <w:szCs w:val="20"/>
    </w:rPr>
  </w:style>
  <w:style w:type="paragraph" w:styleId="9">
    <w:name w:val="heading 9"/>
    <w:basedOn w:val="a3"/>
    <w:next w:val="a3"/>
    <w:link w:val="91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1"/>
    <w:basedOn w:val="a4"/>
    <w:link w:val="1"/>
    <w:uiPriority w:val="1"/>
    <w:rsid w:val="003E7C76"/>
    <w:rPr>
      <w:rFonts w:ascii="Times New Roman" w:hAnsi="Times New Roman"/>
      <w:b/>
      <w:bCs/>
      <w:caps/>
      <w:szCs w:val="28"/>
      <w14:numSpacing w14:val="tabular"/>
    </w:rPr>
  </w:style>
  <w:style w:type="character" w:customStyle="1" w:styleId="21">
    <w:name w:val="Заголовок 2 Знак1"/>
    <w:basedOn w:val="a4"/>
    <w:link w:val="2"/>
    <w:uiPriority w:val="1"/>
    <w:rsid w:val="007E4A7C"/>
    <w:rPr>
      <w:rFonts w:ascii="Times New Roman" w:hAnsi="Times New Roman"/>
      <w:bCs/>
      <w:szCs w:val="26"/>
    </w:rPr>
  </w:style>
  <w:style w:type="character" w:customStyle="1" w:styleId="31">
    <w:name w:val="Заголовок 3 Знак1"/>
    <w:basedOn w:val="a4"/>
    <w:link w:val="3"/>
    <w:uiPriority w:val="1"/>
    <w:rsid w:val="007E4A7C"/>
    <w:rPr>
      <w:rFonts w:ascii="Times New Roman" w:hAnsi="Times New Roman"/>
      <w:bCs/>
      <w:szCs w:val="22"/>
    </w:rPr>
  </w:style>
  <w:style w:type="character" w:customStyle="1" w:styleId="41">
    <w:name w:val="Заголовок 4 Знак1"/>
    <w:basedOn w:val="a4"/>
    <w:link w:val="4"/>
    <w:uiPriority w:val="1"/>
    <w:rsid w:val="007E4A7C"/>
    <w:rPr>
      <w:rFonts w:ascii="Times New Roman" w:hAnsi="Times New Roman"/>
      <w:bCs/>
      <w:iCs/>
      <w:szCs w:val="22"/>
    </w:rPr>
  </w:style>
  <w:style w:type="character" w:customStyle="1" w:styleId="51">
    <w:name w:val="Заголовок 5 Знак1"/>
    <w:basedOn w:val="a4"/>
    <w:link w:val="5"/>
    <w:uiPriority w:val="9"/>
    <w:semiHidden/>
    <w:rsid w:val="004D09B2"/>
    <w:rPr>
      <w:rFonts w:ascii="Cambria" w:hAnsi="Cambria"/>
      <w:szCs w:val="22"/>
    </w:rPr>
  </w:style>
  <w:style w:type="character" w:customStyle="1" w:styleId="61">
    <w:name w:val="Заголовок 6 Знак1"/>
    <w:basedOn w:val="a4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4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4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4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semiHidden/>
    <w:rPr>
      <w:sz w:val="48"/>
      <w:szCs w:val="48"/>
    </w:rPr>
  </w:style>
  <w:style w:type="character" w:customStyle="1" w:styleId="SubtitleChar">
    <w:name w:val="Subtitle Char"/>
    <w:basedOn w:val="a4"/>
    <w:uiPriority w:val="11"/>
    <w:semiHidden/>
    <w:rPr>
      <w:sz w:val="24"/>
      <w:szCs w:val="24"/>
    </w:rPr>
  </w:style>
  <w:style w:type="character" w:customStyle="1" w:styleId="20">
    <w:name w:val="Цитата 2 Знак"/>
    <w:link w:val="22"/>
    <w:uiPriority w:val="29"/>
    <w:semiHidden/>
    <w:rsid w:val="004D09B2"/>
    <w:rPr>
      <w:rFonts w:ascii="Times New Roman" w:hAnsi="Times New Roman"/>
      <w:i/>
      <w:iCs/>
      <w:color w:val="8064A2"/>
      <w:szCs w:val="22"/>
    </w:rPr>
  </w:style>
  <w:style w:type="character" w:customStyle="1" w:styleId="IntenseQuoteChar">
    <w:name w:val="Intense Quote Char"/>
    <w:uiPriority w:val="30"/>
    <w:semiHidden/>
    <w:rPr>
      <w:i/>
    </w:rPr>
  </w:style>
  <w:style w:type="character" w:customStyle="1" w:styleId="HeaderChar">
    <w:name w:val="Header Char"/>
    <w:basedOn w:val="a4"/>
    <w:uiPriority w:val="99"/>
    <w:semiHidden/>
  </w:style>
  <w:style w:type="character" w:customStyle="1" w:styleId="FooterChar">
    <w:name w:val="Footer Char"/>
    <w:basedOn w:val="a4"/>
    <w:uiPriority w:val="99"/>
    <w:semiHidden/>
  </w:style>
  <w:style w:type="character" w:customStyle="1" w:styleId="CaptionChar">
    <w:name w:val="Caption Char"/>
    <w:uiPriority w:val="99"/>
    <w:semiHidden/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92A1DF" w:themeColor="accent1" w:themeTint="67"/>
        <w:left w:val="single" w:sz="4" w:space="0" w:color="92A1DF" w:themeColor="accent1" w:themeTint="67"/>
        <w:bottom w:val="single" w:sz="4" w:space="0" w:color="92A1DF" w:themeColor="accent1" w:themeTint="67"/>
        <w:right w:val="single" w:sz="4" w:space="0" w:color="92A1DF" w:themeColor="accent1" w:themeTint="67"/>
        <w:insideH w:val="single" w:sz="4" w:space="0" w:color="92A1DF" w:themeColor="accent1" w:themeTint="67"/>
        <w:insideV w:val="single" w:sz="4" w:space="0" w:color="92A1D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278D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A1DF" w:themeColor="accent1" w:themeTint="67"/>
          <w:left w:val="single" w:sz="4" w:space="0" w:color="92A1DF" w:themeColor="accent1" w:themeTint="67"/>
          <w:bottom w:val="single" w:sz="4" w:space="0" w:color="92A1DF" w:themeColor="accent1" w:themeTint="67"/>
          <w:right w:val="single" w:sz="4" w:space="0" w:color="92A1DF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90CFF4" w:themeColor="accent2" w:themeTint="67"/>
        <w:left w:val="single" w:sz="4" w:space="0" w:color="90CFF4" w:themeColor="accent2" w:themeTint="67"/>
        <w:bottom w:val="single" w:sz="4" w:space="0" w:color="90CFF4" w:themeColor="accent2" w:themeTint="67"/>
        <w:right w:val="single" w:sz="4" w:space="0" w:color="90CFF4" w:themeColor="accent2" w:themeTint="67"/>
        <w:insideH w:val="single" w:sz="4" w:space="0" w:color="90CFF4" w:themeColor="accent2" w:themeTint="67"/>
        <w:insideV w:val="single" w:sz="4" w:space="0" w:color="90CFF4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FB9EF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CFF4" w:themeColor="accent2" w:themeTint="67"/>
          <w:left w:val="single" w:sz="4" w:space="0" w:color="90CFF4" w:themeColor="accent2" w:themeTint="67"/>
          <w:bottom w:val="single" w:sz="4" w:space="0" w:color="90CFF4" w:themeColor="accent2" w:themeTint="67"/>
          <w:right w:val="single" w:sz="4" w:space="0" w:color="90CFF4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BFD1DB" w:themeColor="accent3" w:themeTint="67"/>
        <w:left w:val="single" w:sz="4" w:space="0" w:color="BFD1DB" w:themeColor="accent3" w:themeTint="67"/>
        <w:bottom w:val="single" w:sz="4" w:space="0" w:color="BFD1DB" w:themeColor="accent3" w:themeTint="67"/>
        <w:right w:val="single" w:sz="4" w:space="0" w:color="BFD1DB" w:themeColor="accent3" w:themeTint="67"/>
        <w:insideH w:val="single" w:sz="4" w:space="0" w:color="BFD1DB" w:themeColor="accent3" w:themeTint="67"/>
        <w:insideV w:val="single" w:sz="4" w:space="0" w:color="BFD1D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2BDCC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D1DB" w:themeColor="accent3" w:themeTint="67"/>
          <w:left w:val="single" w:sz="4" w:space="0" w:color="BFD1DB" w:themeColor="accent3" w:themeTint="67"/>
          <w:bottom w:val="single" w:sz="4" w:space="0" w:color="BFD1DB" w:themeColor="accent3" w:themeTint="67"/>
          <w:right w:val="single" w:sz="4" w:space="0" w:color="BFD1DB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D6D9FF" w:themeColor="accent4" w:themeTint="67"/>
        <w:left w:val="single" w:sz="4" w:space="0" w:color="D6D9FF" w:themeColor="accent4" w:themeTint="67"/>
        <w:bottom w:val="single" w:sz="4" w:space="0" w:color="D6D9FF" w:themeColor="accent4" w:themeTint="67"/>
        <w:right w:val="single" w:sz="4" w:space="0" w:color="D6D9FF" w:themeColor="accent4" w:themeTint="67"/>
        <w:insideH w:val="single" w:sz="4" w:space="0" w:color="D6D9FF" w:themeColor="accent4" w:themeTint="67"/>
        <w:insideV w:val="single" w:sz="4" w:space="0" w:color="D6D9FF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C8F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9FF" w:themeColor="accent4" w:themeTint="67"/>
          <w:left w:val="single" w:sz="4" w:space="0" w:color="D6D9FF" w:themeColor="accent4" w:themeTint="67"/>
          <w:bottom w:val="single" w:sz="4" w:space="0" w:color="D6D9FF" w:themeColor="accent4" w:themeTint="67"/>
          <w:right w:val="single" w:sz="4" w:space="0" w:color="D6D9FF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E1DCF8" w:themeColor="accent5" w:themeTint="67"/>
        <w:left w:val="single" w:sz="4" w:space="0" w:color="E1DCF8" w:themeColor="accent5" w:themeTint="67"/>
        <w:bottom w:val="single" w:sz="4" w:space="0" w:color="E1DCF8" w:themeColor="accent5" w:themeTint="67"/>
        <w:right w:val="single" w:sz="4" w:space="0" w:color="E1DCF8" w:themeColor="accent5" w:themeTint="67"/>
        <w:insideH w:val="single" w:sz="4" w:space="0" w:color="E1DCF8" w:themeColor="accent5" w:themeTint="67"/>
        <w:insideV w:val="single" w:sz="4" w:space="0" w:color="E1DCF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4CDF5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1DCF8" w:themeColor="accent5" w:themeTint="67"/>
          <w:left w:val="single" w:sz="4" w:space="0" w:color="E1DCF8" w:themeColor="accent5" w:themeTint="67"/>
          <w:bottom w:val="single" w:sz="4" w:space="0" w:color="E1DCF8" w:themeColor="accent5" w:themeTint="67"/>
          <w:right w:val="single" w:sz="4" w:space="0" w:color="E1DCF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F0EEFB" w:themeColor="accent6" w:themeTint="67"/>
        <w:left w:val="single" w:sz="4" w:space="0" w:color="F0EEFB" w:themeColor="accent6" w:themeTint="67"/>
        <w:bottom w:val="single" w:sz="4" w:space="0" w:color="F0EEFB" w:themeColor="accent6" w:themeTint="67"/>
        <w:right w:val="single" w:sz="4" w:space="0" w:color="F0EEFB" w:themeColor="accent6" w:themeTint="67"/>
        <w:insideH w:val="single" w:sz="4" w:space="0" w:color="F0EEFB" w:themeColor="accent6" w:themeTint="67"/>
        <w:insideV w:val="single" w:sz="4" w:space="0" w:color="F0EEFB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AE7FA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EEFB" w:themeColor="accent6" w:themeTint="67"/>
          <w:left w:val="single" w:sz="4" w:space="0" w:color="F0EEFB" w:themeColor="accent6" w:themeTint="67"/>
          <w:bottom w:val="single" w:sz="4" w:space="0" w:color="F0EEFB" w:themeColor="accent6" w:themeTint="67"/>
          <w:right w:val="single" w:sz="4" w:space="0" w:color="F0EEFB" w:themeColor="accent6" w:themeTint="67"/>
        </w:tcBorders>
      </w:tcPr>
    </w:tblStylePr>
  </w:style>
  <w:style w:type="table" w:styleId="-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2B4095" w:themeColor="accent1" w:themeTint="EA"/>
        <w:insideH w:val="single" w:sz="4" w:space="0" w:color="2B4095" w:themeColor="accent1" w:themeTint="EA"/>
        <w:insideV w:val="single" w:sz="4" w:space="0" w:color="2B409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2B4095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2B4095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B8E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B8E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18FA8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2C6F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2C6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6AAE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CD6F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2B4095" w:themeColor="accent1" w:themeTint="EA"/>
        <w:insideH w:val="single" w:sz="4" w:space="0" w:color="2B4095" w:themeColor="accent1" w:themeTint="EA"/>
        <w:insideV w:val="single" w:sz="4" w:space="0" w:color="2B409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677CD3" w:themeColor="accent1" w:themeTint="90"/>
        <w:left w:val="single" w:sz="4" w:space="0" w:color="677CD3" w:themeColor="accent1" w:themeTint="90"/>
        <w:bottom w:val="single" w:sz="4" w:space="0" w:color="677CD3" w:themeColor="accent1" w:themeTint="90"/>
        <w:right w:val="single" w:sz="4" w:space="0" w:color="677CD3" w:themeColor="accent1" w:themeTint="90"/>
        <w:insideH w:val="single" w:sz="4" w:space="0" w:color="677CD3" w:themeColor="accent1" w:themeTint="90"/>
        <w:insideV w:val="single" w:sz="4" w:space="0" w:color="677CD3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2B4095" w:themeColor="accent1" w:themeTint="EA"/>
          <w:left w:val="single" w:sz="4" w:space="0" w:color="2B4095" w:themeColor="accent1" w:themeTint="EA"/>
          <w:bottom w:val="single" w:sz="4" w:space="0" w:color="2B4095" w:themeColor="accent1" w:themeTint="EA"/>
          <w:right w:val="single" w:sz="4" w:space="0" w:color="2B4095" w:themeColor="accent1" w:themeTint="EA"/>
        </w:tcBorders>
        <w:shd w:val="clear" w:color="2B4095" w:themeColor="accent1" w:themeTint="EA" w:fill="2B4095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2B4095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AD1EF" w:themeColor="accent1" w:themeTint="32" w:fill="CAD1E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AD1EF" w:themeColor="accent1" w:themeTint="32" w:fill="CAD1EF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65BCEF" w:themeColor="accent2" w:themeTint="90"/>
        <w:left w:val="single" w:sz="4" w:space="0" w:color="65BCEF" w:themeColor="accent2" w:themeTint="90"/>
        <w:bottom w:val="single" w:sz="4" w:space="0" w:color="65BCEF" w:themeColor="accent2" w:themeTint="90"/>
        <w:right w:val="single" w:sz="4" w:space="0" w:color="65BCEF" w:themeColor="accent2" w:themeTint="90"/>
        <w:insideH w:val="single" w:sz="4" w:space="0" w:color="65BCEF" w:themeColor="accent2" w:themeTint="90"/>
        <w:insideV w:val="single" w:sz="4" w:space="0" w:color="65BCE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B8EF" w:themeColor="accent2" w:themeTint="97"/>
          <w:left w:val="single" w:sz="4" w:space="0" w:color="5DB8EF" w:themeColor="accent2" w:themeTint="97"/>
          <w:bottom w:val="single" w:sz="4" w:space="0" w:color="5DB8EF" w:themeColor="accent2" w:themeTint="97"/>
          <w:right w:val="single" w:sz="4" w:space="0" w:color="5DB8EF" w:themeColor="accent2" w:themeTint="97"/>
        </w:tcBorders>
        <w:shd w:val="clear" w:color="5DB8EF" w:themeColor="accent2" w:themeTint="97" w:fill="5DB8EF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5DB8E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A5BFCD" w:themeColor="accent3" w:themeTint="90"/>
        <w:left w:val="single" w:sz="4" w:space="0" w:color="A5BFCD" w:themeColor="accent3" w:themeTint="90"/>
        <w:bottom w:val="single" w:sz="4" w:space="0" w:color="A5BFCD" w:themeColor="accent3" w:themeTint="90"/>
        <w:right w:val="single" w:sz="4" w:space="0" w:color="A5BFCD" w:themeColor="accent3" w:themeTint="90"/>
        <w:insideH w:val="single" w:sz="4" w:space="0" w:color="A5BFCD" w:themeColor="accent3" w:themeTint="90"/>
        <w:insideV w:val="single" w:sz="4" w:space="0" w:color="A5BFC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18FA8" w:themeColor="accent3" w:themeTint="FE"/>
          <w:left w:val="single" w:sz="4" w:space="0" w:color="618FA8" w:themeColor="accent3" w:themeTint="FE"/>
          <w:bottom w:val="single" w:sz="4" w:space="0" w:color="618FA8" w:themeColor="accent3" w:themeTint="FE"/>
          <w:right w:val="single" w:sz="4" w:space="0" w:color="618FA8" w:themeColor="accent3" w:themeTint="FE"/>
        </w:tcBorders>
        <w:shd w:val="clear" w:color="618FA8" w:themeColor="accent3" w:themeTint="FE" w:fill="618FA8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C6CAFF" w:themeColor="accent4" w:themeTint="90"/>
        <w:left w:val="single" w:sz="4" w:space="0" w:color="C6CAFF" w:themeColor="accent4" w:themeTint="90"/>
        <w:bottom w:val="single" w:sz="4" w:space="0" w:color="C6CAFF" w:themeColor="accent4" w:themeTint="90"/>
        <w:right w:val="single" w:sz="4" w:space="0" w:color="C6CAFF" w:themeColor="accent4" w:themeTint="90"/>
        <w:insideH w:val="single" w:sz="4" w:space="0" w:color="C6CAFF" w:themeColor="accent4" w:themeTint="90"/>
        <w:insideV w:val="single" w:sz="4" w:space="0" w:color="C6CA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2C6FF" w:themeColor="accent4" w:themeTint="9A"/>
          <w:left w:val="single" w:sz="4" w:space="0" w:color="C2C6FF" w:themeColor="accent4" w:themeTint="9A"/>
          <w:bottom w:val="single" w:sz="4" w:space="0" w:color="C2C6FF" w:themeColor="accent4" w:themeTint="9A"/>
          <w:right w:val="single" w:sz="4" w:space="0" w:color="C2C6FF" w:themeColor="accent4" w:themeTint="9A"/>
        </w:tcBorders>
        <w:shd w:val="clear" w:color="C2C6FF" w:themeColor="accent4" w:themeTint="9A" w:fill="C2C6F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C2C6F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D5CEF5" w:themeColor="accent5" w:themeTint="90"/>
        <w:left w:val="single" w:sz="4" w:space="0" w:color="D5CEF5" w:themeColor="accent5" w:themeTint="90"/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  <w:insideV w:val="single" w:sz="4" w:space="0" w:color="D5CEF5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6AAEE" w:themeColor="accent5"/>
          <w:left w:val="single" w:sz="4" w:space="0" w:color="B6AAEE" w:themeColor="accent5"/>
          <w:bottom w:val="single" w:sz="4" w:space="0" w:color="B6AAEE" w:themeColor="accent5"/>
          <w:right w:val="single" w:sz="4" w:space="0" w:color="B6AAEE" w:themeColor="accent5"/>
        </w:tcBorders>
        <w:shd w:val="clear" w:color="B6AAEE" w:themeColor="accent5" w:fill="B6AAE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EAE7FA" w:themeColor="accent6" w:themeTint="90"/>
        <w:left w:val="single" w:sz="4" w:space="0" w:color="EAE7FA" w:themeColor="accent6" w:themeTint="90"/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  <w:insideV w:val="single" w:sz="4" w:space="0" w:color="EAE7F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CD6F7" w:themeColor="accent6"/>
          <w:left w:val="single" w:sz="4" w:space="0" w:color="DCD6F7" w:themeColor="accent6"/>
          <w:bottom w:val="single" w:sz="4" w:space="0" w:color="DCD6F7" w:themeColor="accent6"/>
          <w:right w:val="single" w:sz="4" w:space="0" w:color="DCD6F7" w:themeColor="accent6"/>
        </w:tcBorders>
        <w:shd w:val="clear" w:color="DCD6F7" w:themeColor="accent6" w:fill="DCD6F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5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8CFEF" w:themeColor="accent1" w:themeTint="34" w:fill="C8CFE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253780" w:themeColor="accent1" w:fill="253780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band1Vert">
      <w:tblPr/>
      <w:tcPr>
        <w:shd w:val="clear" w:color="8495DB" w:themeColor="accent1" w:themeTint="75" w:fill="8495DB" w:themeFill="accent1" w:themeFillTint="75"/>
      </w:tcPr>
    </w:tblStylePr>
    <w:tblStylePr w:type="band1Horz">
      <w:tblPr/>
      <w:tcPr>
        <w:shd w:val="clear" w:color="8495DB" w:themeColor="accent1" w:themeTint="75" w:fill="8495DB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7F9" w:themeColor="accent2" w:themeTint="32" w:fill="C9E7F9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380C0" w:themeColor="accent2" w:fill="1380C0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band1Vert">
      <w:tblPr/>
      <w:tcPr>
        <w:shd w:val="clear" w:color="82C8F2" w:themeColor="accent2" w:themeTint="75" w:fill="82C8F2" w:themeFill="accent2" w:themeFillTint="75"/>
      </w:tcPr>
    </w:tblStylePr>
    <w:tblStylePr w:type="band1Horz">
      <w:tblPr/>
      <w:tcPr>
        <w:shd w:val="clear" w:color="82C8F2" w:themeColor="accent2" w:themeTint="75" w:fill="82C8F2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E8ED" w:themeColor="accent3" w:themeTint="34" w:fill="DEE8ED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18FA8" w:themeColor="accent3" w:fill="618FA8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band1Vert">
      <w:tblPr/>
      <w:tcPr>
        <w:shd w:val="clear" w:color="B6CBD7" w:themeColor="accent3" w:themeTint="75" w:fill="B6CBD7" w:themeFill="accent3" w:themeFillTint="75"/>
      </w:tcPr>
    </w:tblStylePr>
    <w:tblStylePr w:type="band1Horz">
      <w:tblPr/>
      <w:tcPr>
        <w:shd w:val="clear" w:color="B6CBD7" w:themeColor="accent3" w:themeTint="75" w:fill="B6CBD7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EBFF" w:themeColor="accent4" w:themeTint="34" w:fill="EAEBF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A2FF" w:themeColor="accent4" w:fill="9BA2FF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band1Vert">
      <w:tblPr/>
      <w:tcPr>
        <w:shd w:val="clear" w:color="D1D4FF" w:themeColor="accent4" w:themeTint="75" w:fill="D1D4FF" w:themeFill="accent4" w:themeFillTint="75"/>
      </w:tcPr>
    </w:tblStylePr>
    <w:tblStylePr w:type="band1Horz">
      <w:tblPr/>
      <w:tcPr>
        <w:shd w:val="clear" w:color="D1D4FF" w:themeColor="accent4" w:themeTint="75" w:fill="D1D4FF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FEDFB" w:themeColor="accent5" w:themeTint="34" w:fill="EFEDFB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6AAEE" w:themeColor="accent5" w:fill="B6AAE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band1Vert">
      <w:tblPr/>
      <w:tcPr>
        <w:shd w:val="clear" w:color="DDD7F7" w:themeColor="accent5" w:themeTint="75" w:fill="DDD7F7" w:themeFill="accent5" w:themeFillTint="75"/>
      </w:tcPr>
    </w:tblStylePr>
    <w:tblStylePr w:type="band1Horz">
      <w:tblPr/>
      <w:tcPr>
        <w:shd w:val="clear" w:color="DDD7F7" w:themeColor="accent5" w:themeTint="75" w:fill="DDD7F7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7F6FD" w:themeColor="accent6" w:themeTint="34" w:fill="F7F6FD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CD6F7" w:themeColor="accent6" w:fill="DCD6F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band1Vert">
      <w:tblPr/>
      <w:tcPr>
        <w:shd w:val="clear" w:color="EEECFB" w:themeColor="accent6" w:themeTint="75" w:fill="EEECFB" w:themeFill="accent6" w:themeFillTint="75"/>
      </w:tcPr>
    </w:tblStylePr>
    <w:tblStylePr w:type="band1Horz">
      <w:tblPr/>
      <w:tcPr>
        <w:shd w:val="clear" w:color="EEECFB" w:themeColor="accent6" w:themeTint="75" w:fill="EEECFB" w:themeFill="accent6" w:themeFillTint="75"/>
      </w:tcPr>
    </w:tblStylePr>
  </w:style>
  <w:style w:type="table" w:styleId="-6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788BD8" w:themeColor="accent1" w:themeTint="80"/>
        <w:left w:val="single" w:sz="4" w:space="0" w:color="788BD8" w:themeColor="accent1" w:themeTint="80"/>
        <w:bottom w:val="single" w:sz="4" w:space="0" w:color="788BD8" w:themeColor="accent1" w:themeTint="80"/>
        <w:right w:val="single" w:sz="4" w:space="0" w:color="788BD8" w:themeColor="accent1" w:themeTint="80"/>
        <w:insideH w:val="single" w:sz="4" w:space="0" w:color="788BD8" w:themeColor="accent1" w:themeTint="80"/>
        <w:insideV w:val="single" w:sz="4" w:space="0" w:color="788BD8" w:themeColor="accent1" w:themeTint="80"/>
      </w:tblBorders>
    </w:tblPr>
    <w:tblStylePr w:type="firstRow">
      <w:rPr>
        <w:b/>
        <w:color w:val="788BD8" w:themeColor="accent1" w:themeTint="80" w:themeShade="95"/>
      </w:rPr>
      <w:tblPr/>
      <w:tcPr>
        <w:tcBorders>
          <w:bottom w:val="single" w:sz="12" w:space="0" w:color="788BD8" w:themeColor="accent1" w:themeTint="80"/>
        </w:tcBorders>
      </w:tcPr>
    </w:tblStylePr>
    <w:tblStylePr w:type="lastRow">
      <w:rPr>
        <w:b/>
        <w:color w:val="788BD8" w:themeColor="accent1" w:themeTint="80" w:themeShade="95"/>
      </w:rPr>
    </w:tblStylePr>
    <w:tblStylePr w:type="firstCol">
      <w:rPr>
        <w:b/>
        <w:color w:val="788BD8" w:themeColor="accent1" w:themeTint="80" w:themeShade="95"/>
      </w:rPr>
    </w:tblStylePr>
    <w:tblStylePr w:type="lastCol">
      <w:rPr>
        <w:b/>
        <w:color w:val="788BD8" w:themeColor="accent1" w:themeTint="80" w:themeShade="95"/>
      </w:rPr>
    </w:tblStylePr>
    <w:tblStylePr w:type="band1Vert"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788BD8" w:themeColor="accent1" w:themeTint="80" w:themeShade="95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2Horz">
      <w:rPr>
        <w:rFonts w:ascii="Arial" w:hAnsi="Arial"/>
        <w:color w:val="788BD8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left w:val="single" w:sz="4" w:space="0" w:color="5DB8EF" w:themeColor="accent2" w:themeTint="97"/>
        <w:bottom w:val="single" w:sz="4" w:space="0" w:color="5DB8EF" w:themeColor="accent2" w:themeTint="97"/>
        <w:right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5DB8EF" w:themeColor="accent2" w:themeTint="97" w:themeShade="95"/>
      </w:rPr>
      <w:tblPr/>
      <w:tcPr>
        <w:tcBorders>
          <w:bottom w:val="single" w:sz="12" w:space="0" w:color="5DB8EF" w:themeColor="accent2" w:themeTint="97"/>
        </w:tcBorders>
      </w:tcPr>
    </w:tblStylePr>
    <w:tblStylePr w:type="lastRow">
      <w:rPr>
        <w:b/>
        <w:color w:val="5DB8EF" w:themeColor="accent2" w:themeTint="97" w:themeShade="95"/>
      </w:rPr>
    </w:tblStylePr>
    <w:tblStylePr w:type="firstCol">
      <w:rPr>
        <w:b/>
        <w:color w:val="5DB8EF" w:themeColor="accent2" w:themeTint="97" w:themeShade="95"/>
      </w:rPr>
    </w:tblStylePr>
    <w:tblStylePr w:type="lastCol">
      <w:rPr>
        <w:b/>
        <w:color w:val="5DB8EF" w:themeColor="accent2" w:themeTint="97" w:themeShade="95"/>
      </w:rPr>
    </w:tblStylePr>
    <w:tblStylePr w:type="band1Vert"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618FA8" w:themeColor="accent3" w:themeTint="FE"/>
        <w:left w:val="single" w:sz="4" w:space="0" w:color="618FA8" w:themeColor="accent3" w:themeTint="FE"/>
        <w:bottom w:val="single" w:sz="4" w:space="0" w:color="618FA8" w:themeColor="accent3" w:themeTint="FE"/>
        <w:right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618FA8" w:themeColor="accent3" w:themeTint="FE" w:themeShade="95"/>
      </w:rPr>
      <w:tblPr/>
      <w:tcPr>
        <w:tcBorders>
          <w:bottom w:val="single" w:sz="12" w:space="0" w:color="618FA8" w:themeColor="accent3" w:themeTint="FE"/>
        </w:tcBorders>
      </w:tcPr>
    </w:tblStylePr>
    <w:tblStylePr w:type="lastRow">
      <w:rPr>
        <w:b/>
        <w:color w:val="618FA8" w:themeColor="accent3" w:themeTint="FE" w:themeShade="95"/>
      </w:rPr>
    </w:tblStylePr>
    <w:tblStylePr w:type="firstCol">
      <w:rPr>
        <w:b/>
        <w:color w:val="618FA8" w:themeColor="accent3" w:themeTint="FE" w:themeShade="95"/>
      </w:rPr>
    </w:tblStylePr>
    <w:tblStylePr w:type="lastCol">
      <w:rPr>
        <w:b/>
        <w:color w:val="618FA8" w:themeColor="accent3" w:themeTint="FE" w:themeShade="95"/>
      </w:rPr>
    </w:tblStylePr>
    <w:tblStylePr w:type="band1Vert"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618FA8" w:themeColor="accent3" w:themeTint="FE" w:themeShade="95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2Horz">
      <w:rPr>
        <w:rFonts w:ascii="Arial" w:hAnsi="Arial"/>
        <w:color w:val="618FA8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left w:val="single" w:sz="4" w:space="0" w:color="C2C6FF" w:themeColor="accent4" w:themeTint="9A"/>
        <w:bottom w:val="single" w:sz="4" w:space="0" w:color="C2C6FF" w:themeColor="accent4" w:themeTint="9A"/>
        <w:right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C2C6FF" w:themeColor="accent4" w:themeTint="9A" w:themeShade="95"/>
      </w:rPr>
      <w:tblPr/>
      <w:tcPr>
        <w:tcBorders>
          <w:bottom w:val="single" w:sz="12" w:space="0" w:color="C2C6FF" w:themeColor="accent4" w:themeTint="9A"/>
        </w:tcBorders>
      </w:tcPr>
    </w:tblStylePr>
    <w:tblStylePr w:type="lastRow">
      <w:rPr>
        <w:b/>
        <w:color w:val="C2C6FF" w:themeColor="accent4" w:themeTint="9A" w:themeShade="95"/>
      </w:rPr>
    </w:tblStylePr>
    <w:tblStylePr w:type="firstCol">
      <w:rPr>
        <w:b/>
        <w:color w:val="C2C6FF" w:themeColor="accent4" w:themeTint="9A" w:themeShade="95"/>
      </w:rPr>
    </w:tblStylePr>
    <w:tblStylePr w:type="lastCol">
      <w:rPr>
        <w:b/>
        <w:color w:val="C2C6FF" w:themeColor="accent4" w:themeTint="9A" w:themeShade="95"/>
      </w:rPr>
    </w:tblStylePr>
    <w:tblStylePr w:type="band1Vert"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B6AAEE" w:themeColor="accent5"/>
        <w:left w:val="single" w:sz="4" w:space="0" w:color="B6AAEE" w:themeColor="accent5"/>
        <w:bottom w:val="single" w:sz="4" w:space="0" w:color="B6AAEE" w:themeColor="accent5"/>
        <w:right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327C6" w:themeColor="accent5" w:themeShade="95"/>
      </w:rPr>
      <w:tblPr/>
      <w:tcPr>
        <w:tcBorders>
          <w:bottom w:val="single" w:sz="12" w:space="0" w:color="B6AAEE" w:themeColor="accent5"/>
        </w:tcBorders>
      </w:tcPr>
    </w:tblStylePr>
    <w:tblStylePr w:type="lastRow">
      <w:rPr>
        <w:b/>
        <w:color w:val="4327C6" w:themeColor="accent5" w:themeShade="95"/>
      </w:rPr>
    </w:tblStylePr>
    <w:tblStylePr w:type="firstCol">
      <w:rPr>
        <w:b/>
        <w:color w:val="4327C6" w:themeColor="accent5" w:themeShade="95"/>
      </w:rPr>
    </w:tblStylePr>
    <w:tblStylePr w:type="lastCol">
      <w:rPr>
        <w:b/>
        <w:color w:val="4327C6" w:themeColor="accent5" w:themeShade="95"/>
      </w:rPr>
    </w:tblStylePr>
    <w:tblStylePr w:type="band1Vert"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DCD6F7" w:themeColor="accent6"/>
        <w:left w:val="single" w:sz="4" w:space="0" w:color="DCD6F7" w:themeColor="accent6"/>
        <w:bottom w:val="single" w:sz="4" w:space="0" w:color="DCD6F7" w:themeColor="accent6"/>
        <w:right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327C6" w:themeColor="accent5" w:themeShade="95"/>
      </w:rPr>
      <w:tblPr/>
      <w:tcPr>
        <w:tcBorders>
          <w:bottom w:val="single" w:sz="12" w:space="0" w:color="DCD6F7" w:themeColor="accent6"/>
        </w:tcBorders>
      </w:tcPr>
    </w:tblStylePr>
    <w:tblStylePr w:type="lastRow">
      <w:rPr>
        <w:b/>
        <w:color w:val="4327C6" w:themeColor="accent5" w:themeShade="95"/>
      </w:rPr>
    </w:tblStylePr>
    <w:tblStylePr w:type="firstCol">
      <w:rPr>
        <w:b/>
        <w:color w:val="4327C6" w:themeColor="accent5" w:themeShade="95"/>
      </w:rPr>
    </w:tblStylePr>
    <w:tblStylePr w:type="lastCol">
      <w:rPr>
        <w:b/>
        <w:color w:val="4327C6" w:themeColor="accent5" w:themeShade="95"/>
      </w:rPr>
    </w:tblStylePr>
    <w:tblStylePr w:type="band1Vert"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styleId="-7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788BD8" w:themeColor="accent1" w:themeTint="80"/>
        <w:right w:val="single" w:sz="4" w:space="0" w:color="788BD8" w:themeColor="accent1" w:themeTint="80"/>
        <w:insideH w:val="single" w:sz="4" w:space="0" w:color="788BD8" w:themeColor="accent1" w:themeTint="80"/>
        <w:insideV w:val="single" w:sz="4" w:space="0" w:color="788BD8" w:themeColor="accent1" w:themeTint="80"/>
      </w:tblBorders>
    </w:tblPr>
    <w:tblStylePr w:type="firstRow">
      <w:rPr>
        <w:rFonts w:ascii="Arial" w:hAnsi="Arial"/>
        <w:b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88BD8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88BD8" w:themeColor="accent1" w:themeTint="80" w:themeShade="95"/>
        <w:sz w:val="22"/>
      </w:rPr>
      <w:tblPr/>
      <w:tcPr>
        <w:tcBorders>
          <w:top w:val="single" w:sz="4" w:space="0" w:color="788BD8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88BD8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788BD8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788BD8" w:themeColor="accent1" w:themeTint="80" w:themeShade="95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2Horz">
      <w:rPr>
        <w:rFonts w:ascii="Arial" w:hAnsi="Arial"/>
        <w:color w:val="788BD8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right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rFonts w:ascii="Arial" w:hAnsi="Arial"/>
        <w:b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DB8E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B8EF" w:themeColor="accent2" w:themeTint="97" w:themeShade="95"/>
        <w:sz w:val="22"/>
      </w:rPr>
      <w:tblPr/>
      <w:tcPr>
        <w:tcBorders>
          <w:top w:val="single" w:sz="4" w:space="0" w:color="5DB8E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DB8E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DB8E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right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rFonts w:ascii="Arial" w:hAnsi="Arial"/>
        <w:b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18FA8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18FA8" w:themeColor="accent3" w:themeTint="FE" w:themeShade="95"/>
        <w:sz w:val="22"/>
      </w:rPr>
      <w:tblPr/>
      <w:tcPr>
        <w:tcBorders>
          <w:top w:val="single" w:sz="4" w:space="0" w:color="618FA8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18FA8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618FA8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618FA8" w:themeColor="accent3" w:themeTint="FE" w:themeShade="95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2Horz">
      <w:rPr>
        <w:rFonts w:ascii="Arial" w:hAnsi="Arial"/>
        <w:color w:val="618FA8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right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rFonts w:ascii="Arial" w:hAnsi="Arial"/>
        <w:b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2C6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C2C6FF" w:themeColor="accent4" w:themeTint="9A" w:themeShade="95"/>
        <w:sz w:val="22"/>
      </w:rPr>
      <w:tblPr/>
      <w:tcPr>
        <w:tcBorders>
          <w:top w:val="single" w:sz="4" w:space="0" w:color="C2C6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2C6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C2C6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  <w:insideV w:val="single" w:sz="4" w:space="0" w:color="D5CEF5" w:themeColor="accent5" w:themeTint="90"/>
      </w:tblBorders>
    </w:tblPr>
    <w:tblStylePr w:type="firstRow">
      <w:rPr>
        <w:rFonts w:ascii="Arial" w:hAnsi="Arial"/>
        <w:b/>
        <w:color w:val="4327C6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5CEF5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327C6" w:themeColor="accent5" w:themeShade="95"/>
        <w:sz w:val="22"/>
      </w:rPr>
      <w:tblPr/>
      <w:tcPr>
        <w:tcBorders>
          <w:top w:val="single" w:sz="4" w:space="0" w:color="D5CEF5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327C6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5CEF5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327C6" w:themeColor="accent5" w:themeShade="95"/>
        <w:sz w:val="22"/>
      </w:rPr>
      <w:tblPr/>
      <w:tcPr>
        <w:tcBorders>
          <w:top w:val="none" w:sz="0" w:space="0" w:color="auto"/>
          <w:left w:val="single" w:sz="4" w:space="0" w:color="D5CEF5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  <w:insideV w:val="single" w:sz="4" w:space="0" w:color="EAE7FA" w:themeColor="accent6" w:themeTint="90"/>
      </w:tblBorders>
    </w:tblPr>
    <w:tblStylePr w:type="firstRow">
      <w:rPr>
        <w:rFonts w:ascii="Arial" w:hAnsi="Arial"/>
        <w:b/>
        <w:color w:val="5235D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AE7FA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235D7" w:themeColor="accent6" w:themeShade="95"/>
        <w:sz w:val="22"/>
      </w:rPr>
      <w:tblPr/>
      <w:tcPr>
        <w:tcBorders>
          <w:top w:val="single" w:sz="4" w:space="0" w:color="EAE7FA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235D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AE7F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235D7" w:themeColor="accent6" w:themeShade="95"/>
        <w:sz w:val="22"/>
      </w:rPr>
      <w:tblPr/>
      <w:tcPr>
        <w:tcBorders>
          <w:top w:val="none" w:sz="0" w:space="0" w:color="auto"/>
          <w:left w:val="single" w:sz="4" w:space="0" w:color="EAE7FA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5235D7" w:themeColor="accent6" w:themeShade="95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2Horz">
      <w:rPr>
        <w:rFonts w:ascii="Arial" w:hAnsi="Arial"/>
        <w:color w:val="5235D7" w:themeColor="accent6" w:themeShade="95"/>
        <w:sz w:val="22"/>
      </w:rPr>
    </w:tblStylePr>
  </w:style>
  <w:style w:type="table" w:styleId="-10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53780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253780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380C0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380C0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18FA8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A2FF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A2FF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6AAE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CD6F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tblPr/>
      <w:tcPr>
        <w:shd w:val="clear" w:color="F6F4FD" w:themeColor="accent6" w:themeTint="40" w:fill="F6F4FD" w:themeFill="accent6" w:themeFillTint="40"/>
      </w:tcPr>
    </w:tblStylePr>
  </w:style>
  <w:style w:type="table" w:styleId="-20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677CD3" w:themeColor="accent1" w:themeTint="90"/>
        <w:bottom w:val="single" w:sz="4" w:space="0" w:color="677CD3" w:themeColor="accent1" w:themeTint="90"/>
        <w:insideH w:val="single" w:sz="4" w:space="0" w:color="677CD3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77CD3" w:themeColor="accent1" w:themeTint="90"/>
          <w:left w:val="none" w:sz="4" w:space="0" w:color="000000"/>
          <w:bottom w:val="single" w:sz="4" w:space="0" w:color="677CD3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77CD3" w:themeColor="accent1" w:themeTint="90"/>
          <w:left w:val="none" w:sz="4" w:space="0" w:color="000000"/>
          <w:bottom w:val="single" w:sz="4" w:space="0" w:color="677CD3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65BCEF" w:themeColor="accent2" w:themeTint="90"/>
        <w:bottom w:val="single" w:sz="4" w:space="0" w:color="65BCEF" w:themeColor="accent2" w:themeTint="90"/>
        <w:insideH w:val="single" w:sz="4" w:space="0" w:color="65BCEF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5BCEF" w:themeColor="accent2" w:themeTint="90"/>
          <w:left w:val="none" w:sz="4" w:space="0" w:color="000000"/>
          <w:bottom w:val="single" w:sz="4" w:space="0" w:color="65BCEF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5BCEF" w:themeColor="accent2" w:themeTint="90"/>
          <w:left w:val="none" w:sz="4" w:space="0" w:color="000000"/>
          <w:bottom w:val="single" w:sz="4" w:space="0" w:color="65BCEF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A5BFCD" w:themeColor="accent3" w:themeTint="90"/>
        <w:bottom w:val="single" w:sz="4" w:space="0" w:color="A5BFCD" w:themeColor="accent3" w:themeTint="90"/>
        <w:insideH w:val="single" w:sz="4" w:space="0" w:color="A5BFCD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5BFCD" w:themeColor="accent3" w:themeTint="90"/>
          <w:left w:val="none" w:sz="4" w:space="0" w:color="000000"/>
          <w:bottom w:val="single" w:sz="4" w:space="0" w:color="A5BFCD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5BFCD" w:themeColor="accent3" w:themeTint="90"/>
          <w:left w:val="none" w:sz="4" w:space="0" w:color="000000"/>
          <w:bottom w:val="single" w:sz="4" w:space="0" w:color="A5BFCD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C6CAFF" w:themeColor="accent4" w:themeTint="90"/>
        <w:bottom w:val="single" w:sz="4" w:space="0" w:color="C6CAFF" w:themeColor="accent4" w:themeTint="90"/>
        <w:insideH w:val="single" w:sz="4" w:space="0" w:color="C6CAF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AFF" w:themeColor="accent4" w:themeTint="90"/>
          <w:left w:val="none" w:sz="4" w:space="0" w:color="000000"/>
          <w:bottom w:val="single" w:sz="4" w:space="0" w:color="C6CAF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AFF" w:themeColor="accent4" w:themeTint="90"/>
          <w:left w:val="none" w:sz="4" w:space="0" w:color="000000"/>
          <w:bottom w:val="single" w:sz="4" w:space="0" w:color="C6CAF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D5CEF5" w:themeColor="accent5" w:themeTint="90"/>
        <w:bottom w:val="single" w:sz="4" w:space="0" w:color="D5CEF5" w:themeColor="accent5" w:themeTint="90"/>
        <w:insideH w:val="single" w:sz="4" w:space="0" w:color="D5CEF5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5CEF5" w:themeColor="accent5" w:themeTint="90"/>
          <w:left w:val="none" w:sz="4" w:space="0" w:color="000000"/>
          <w:bottom w:val="single" w:sz="4" w:space="0" w:color="D5CEF5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5CEF5" w:themeColor="accent5" w:themeTint="90"/>
          <w:left w:val="none" w:sz="4" w:space="0" w:color="000000"/>
          <w:bottom w:val="single" w:sz="4" w:space="0" w:color="D5CEF5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EAE7FA" w:themeColor="accent6" w:themeTint="90"/>
        <w:bottom w:val="single" w:sz="4" w:space="0" w:color="EAE7FA" w:themeColor="accent6" w:themeTint="90"/>
        <w:insideH w:val="single" w:sz="4" w:space="0" w:color="EAE7FA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E7FA" w:themeColor="accent6" w:themeTint="90"/>
          <w:left w:val="none" w:sz="4" w:space="0" w:color="000000"/>
          <w:bottom w:val="single" w:sz="4" w:space="0" w:color="EAE7F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E7FA" w:themeColor="accent6" w:themeTint="90"/>
          <w:left w:val="none" w:sz="4" w:space="0" w:color="000000"/>
          <w:bottom w:val="single" w:sz="4" w:space="0" w:color="EAE7F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</w:style>
  <w:style w:type="table" w:styleId="-30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253780" w:themeColor="accent1"/>
        <w:left w:val="single" w:sz="4" w:space="0" w:color="253780" w:themeColor="accent1"/>
        <w:bottom w:val="single" w:sz="4" w:space="0" w:color="253780" w:themeColor="accent1"/>
        <w:right w:val="single" w:sz="4" w:space="0" w:color="253780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53780" w:themeColor="accent1"/>
          <w:right w:val="single" w:sz="4" w:space="0" w:color="25378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53780" w:themeColor="accent1"/>
          <w:bottom w:val="single" w:sz="4" w:space="0" w:color="253780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left w:val="single" w:sz="4" w:space="0" w:color="5DB8EF" w:themeColor="accent2" w:themeTint="97"/>
        <w:bottom w:val="single" w:sz="4" w:space="0" w:color="5DB8EF" w:themeColor="accent2" w:themeTint="97"/>
        <w:right w:val="single" w:sz="4" w:space="0" w:color="5DB8E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DB8EF" w:themeColor="accent2" w:themeTint="97"/>
          <w:right w:val="single" w:sz="4" w:space="0" w:color="5DB8E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DB8EF" w:themeColor="accent2" w:themeTint="97"/>
          <w:bottom w:val="single" w:sz="4" w:space="0" w:color="5DB8EF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A0BCCB" w:themeColor="accent3" w:themeTint="98"/>
        <w:left w:val="single" w:sz="4" w:space="0" w:color="A0BCCB" w:themeColor="accent3" w:themeTint="98"/>
        <w:bottom w:val="single" w:sz="4" w:space="0" w:color="A0BCCB" w:themeColor="accent3" w:themeTint="98"/>
        <w:right w:val="single" w:sz="4" w:space="0" w:color="A0BCC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BCCB" w:themeColor="accent3" w:themeTint="98" w:fill="A0BCC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BCCB" w:themeColor="accent3" w:themeTint="98"/>
          <w:right w:val="single" w:sz="4" w:space="0" w:color="A0BCC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BCCB" w:themeColor="accent3" w:themeTint="98"/>
          <w:bottom w:val="single" w:sz="4" w:space="0" w:color="A0BCC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left w:val="single" w:sz="4" w:space="0" w:color="C2C6FF" w:themeColor="accent4" w:themeTint="9A"/>
        <w:bottom w:val="single" w:sz="4" w:space="0" w:color="C2C6FF" w:themeColor="accent4" w:themeTint="9A"/>
        <w:right w:val="single" w:sz="4" w:space="0" w:color="C2C6F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2C6FF" w:themeColor="accent4" w:themeTint="9A"/>
          <w:right w:val="single" w:sz="4" w:space="0" w:color="C2C6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2C6FF" w:themeColor="accent4" w:themeTint="9A"/>
          <w:bottom w:val="single" w:sz="4" w:space="0" w:color="C2C6FF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D2CBF4" w:themeColor="accent5" w:themeTint="9A"/>
        <w:left w:val="single" w:sz="4" w:space="0" w:color="D2CBF4" w:themeColor="accent5" w:themeTint="9A"/>
        <w:bottom w:val="single" w:sz="4" w:space="0" w:color="D2CBF4" w:themeColor="accent5" w:themeTint="9A"/>
        <w:right w:val="single" w:sz="4" w:space="0" w:color="D2CBF4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2CBF4" w:themeColor="accent5" w:themeTint="9A" w:fill="D2CBF4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2CBF4" w:themeColor="accent5" w:themeTint="9A"/>
          <w:right w:val="single" w:sz="4" w:space="0" w:color="D2CBF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2CBF4" w:themeColor="accent5" w:themeTint="9A"/>
          <w:bottom w:val="single" w:sz="4" w:space="0" w:color="D2CBF4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E9E6FA" w:themeColor="accent6" w:themeTint="98"/>
        <w:left w:val="single" w:sz="4" w:space="0" w:color="E9E6FA" w:themeColor="accent6" w:themeTint="98"/>
        <w:bottom w:val="single" w:sz="4" w:space="0" w:color="E9E6FA" w:themeColor="accent6" w:themeTint="98"/>
        <w:right w:val="single" w:sz="4" w:space="0" w:color="E9E6FA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E6FA" w:themeColor="accent6" w:themeTint="98" w:fill="E9E6FA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9E6FA" w:themeColor="accent6" w:themeTint="98"/>
          <w:right w:val="single" w:sz="4" w:space="0" w:color="E9E6FA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9E6FA" w:themeColor="accent6" w:themeTint="98"/>
          <w:bottom w:val="single" w:sz="4" w:space="0" w:color="E9E6FA" w:themeColor="accent6" w:themeTint="98"/>
        </w:tcBorders>
      </w:tcPr>
    </w:tblStylePr>
  </w:style>
  <w:style w:type="table" w:styleId="-40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677CD3" w:themeColor="accent1" w:themeTint="90"/>
        <w:left w:val="single" w:sz="4" w:space="0" w:color="677CD3" w:themeColor="accent1" w:themeTint="90"/>
        <w:bottom w:val="single" w:sz="4" w:space="0" w:color="677CD3" w:themeColor="accent1" w:themeTint="90"/>
        <w:right w:val="single" w:sz="4" w:space="0" w:color="677CD3" w:themeColor="accent1" w:themeTint="90"/>
        <w:insideH w:val="single" w:sz="4" w:space="0" w:color="677CD3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65BCEF" w:themeColor="accent2" w:themeTint="90"/>
        <w:left w:val="single" w:sz="4" w:space="0" w:color="65BCEF" w:themeColor="accent2" w:themeTint="90"/>
        <w:bottom w:val="single" w:sz="4" w:space="0" w:color="65BCEF" w:themeColor="accent2" w:themeTint="90"/>
        <w:right w:val="single" w:sz="4" w:space="0" w:color="65BCEF" w:themeColor="accent2" w:themeTint="90"/>
        <w:insideH w:val="single" w:sz="4" w:space="0" w:color="65BCE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A5BFCD" w:themeColor="accent3" w:themeTint="90"/>
        <w:left w:val="single" w:sz="4" w:space="0" w:color="A5BFCD" w:themeColor="accent3" w:themeTint="90"/>
        <w:bottom w:val="single" w:sz="4" w:space="0" w:color="A5BFCD" w:themeColor="accent3" w:themeTint="90"/>
        <w:right w:val="single" w:sz="4" w:space="0" w:color="A5BFCD" w:themeColor="accent3" w:themeTint="90"/>
        <w:insideH w:val="single" w:sz="4" w:space="0" w:color="A5BFC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C6CAFF" w:themeColor="accent4" w:themeTint="90"/>
        <w:left w:val="single" w:sz="4" w:space="0" w:color="C6CAFF" w:themeColor="accent4" w:themeTint="90"/>
        <w:bottom w:val="single" w:sz="4" w:space="0" w:color="C6CAFF" w:themeColor="accent4" w:themeTint="90"/>
        <w:right w:val="single" w:sz="4" w:space="0" w:color="C6CAFF" w:themeColor="accent4" w:themeTint="90"/>
        <w:insideH w:val="single" w:sz="4" w:space="0" w:color="C6CA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D5CEF5" w:themeColor="accent5" w:themeTint="90"/>
        <w:left w:val="single" w:sz="4" w:space="0" w:color="D5CEF5" w:themeColor="accent5" w:themeTint="90"/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EAE7FA" w:themeColor="accent6" w:themeTint="90"/>
        <w:left w:val="single" w:sz="4" w:space="0" w:color="EAE7FA" w:themeColor="accent6" w:themeTint="90"/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</w:style>
  <w:style w:type="table" w:styleId="-50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253780" w:themeColor="accent1"/>
        <w:left w:val="single" w:sz="32" w:space="0" w:color="253780" w:themeColor="accent1"/>
        <w:bottom w:val="single" w:sz="32" w:space="0" w:color="253780" w:themeColor="accent1"/>
        <w:right w:val="single" w:sz="32" w:space="0" w:color="253780" w:themeColor="accent1"/>
      </w:tblBorders>
      <w:shd w:val="clear" w:color="253780" w:themeColor="accent1" w:fill="253780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53780" w:themeColor="accent1"/>
          <w:bottom w:val="single" w:sz="12" w:space="0" w:color="FFFFFF" w:themeColor="light1"/>
        </w:tcBorders>
        <w:shd w:val="clear" w:color="253780" w:themeColor="accent1" w:fill="253780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53780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53780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53780" w:themeColor="accent1" w:fill="253780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53780" w:themeColor="accent1" w:fill="253780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53780" w:themeColor="accent1" w:fill="253780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5DB8EF" w:themeColor="accent2" w:themeTint="97"/>
        <w:left w:val="single" w:sz="32" w:space="0" w:color="5DB8EF" w:themeColor="accent2" w:themeTint="97"/>
        <w:bottom w:val="single" w:sz="32" w:space="0" w:color="5DB8EF" w:themeColor="accent2" w:themeTint="97"/>
        <w:right w:val="single" w:sz="32" w:space="0" w:color="5DB8EF" w:themeColor="accent2" w:themeTint="97"/>
      </w:tblBorders>
      <w:shd w:val="clear" w:color="5DB8EF" w:themeColor="accent2" w:themeTint="97" w:fill="5DB8EF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DB8EF" w:themeColor="accent2" w:themeTint="97"/>
          <w:bottom w:val="single" w:sz="12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DB8E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DB8E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A0BCCB" w:themeColor="accent3" w:themeTint="98"/>
        <w:left w:val="single" w:sz="32" w:space="0" w:color="A0BCCB" w:themeColor="accent3" w:themeTint="98"/>
        <w:bottom w:val="single" w:sz="32" w:space="0" w:color="A0BCCB" w:themeColor="accent3" w:themeTint="98"/>
        <w:right w:val="single" w:sz="32" w:space="0" w:color="A0BCCB" w:themeColor="accent3" w:themeTint="98"/>
      </w:tblBorders>
      <w:shd w:val="clear" w:color="A0BCCB" w:themeColor="accent3" w:themeTint="98" w:fill="A0BCC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CCB" w:themeColor="accent3" w:themeTint="98"/>
          <w:bottom w:val="single" w:sz="12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CC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CC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C2C6FF" w:themeColor="accent4" w:themeTint="9A"/>
        <w:left w:val="single" w:sz="32" w:space="0" w:color="C2C6FF" w:themeColor="accent4" w:themeTint="9A"/>
        <w:bottom w:val="single" w:sz="32" w:space="0" w:color="C2C6FF" w:themeColor="accent4" w:themeTint="9A"/>
        <w:right w:val="single" w:sz="32" w:space="0" w:color="C2C6FF" w:themeColor="accent4" w:themeTint="9A"/>
      </w:tblBorders>
      <w:shd w:val="clear" w:color="C2C6FF" w:themeColor="accent4" w:themeTint="9A" w:fill="C2C6F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2C6FF" w:themeColor="accent4" w:themeTint="9A"/>
          <w:bottom w:val="single" w:sz="12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2C6F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2C6F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D2CBF4" w:themeColor="accent5" w:themeTint="9A"/>
        <w:left w:val="single" w:sz="32" w:space="0" w:color="D2CBF4" w:themeColor="accent5" w:themeTint="9A"/>
        <w:bottom w:val="single" w:sz="32" w:space="0" w:color="D2CBF4" w:themeColor="accent5" w:themeTint="9A"/>
        <w:right w:val="single" w:sz="32" w:space="0" w:color="D2CBF4" w:themeColor="accent5" w:themeTint="9A"/>
      </w:tblBorders>
      <w:shd w:val="clear" w:color="D2CBF4" w:themeColor="accent5" w:themeTint="9A" w:fill="D2CBF4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2CBF4" w:themeColor="accent5" w:themeTint="9A"/>
          <w:bottom w:val="single" w:sz="12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2CBF4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2CBF4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E9E6FA" w:themeColor="accent6" w:themeTint="98"/>
        <w:left w:val="single" w:sz="32" w:space="0" w:color="E9E6FA" w:themeColor="accent6" w:themeTint="98"/>
        <w:bottom w:val="single" w:sz="32" w:space="0" w:color="E9E6FA" w:themeColor="accent6" w:themeTint="98"/>
        <w:right w:val="single" w:sz="32" w:space="0" w:color="E9E6FA" w:themeColor="accent6" w:themeTint="98"/>
      </w:tblBorders>
      <w:shd w:val="clear" w:color="E9E6FA" w:themeColor="accent6" w:themeTint="98" w:fill="E9E6FA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9E6FA" w:themeColor="accent6" w:themeTint="98"/>
          <w:bottom w:val="single" w:sz="12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9E6FA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E6FA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</w:style>
  <w:style w:type="table" w:styleId="-60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253780" w:themeColor="accent1"/>
        <w:bottom w:val="single" w:sz="4" w:space="0" w:color="253780" w:themeColor="accent1"/>
      </w:tblBorders>
    </w:tblPr>
    <w:tblStylePr w:type="firstRow">
      <w:rPr>
        <w:b/>
        <w:color w:val="15204A" w:themeColor="accent1" w:themeShade="95"/>
      </w:rPr>
      <w:tblPr/>
      <w:tcPr>
        <w:tcBorders>
          <w:bottom w:val="single" w:sz="4" w:space="0" w:color="253780" w:themeColor="accent1"/>
        </w:tcBorders>
      </w:tcPr>
    </w:tblStylePr>
    <w:tblStylePr w:type="lastRow">
      <w:rPr>
        <w:b/>
        <w:color w:val="15204A" w:themeColor="accent1" w:themeShade="95"/>
      </w:rPr>
      <w:tblPr/>
      <w:tcPr>
        <w:tcBorders>
          <w:top w:val="single" w:sz="4" w:space="0" w:color="253780" w:themeColor="accent1"/>
        </w:tcBorders>
      </w:tcPr>
    </w:tblStylePr>
    <w:tblStylePr w:type="firstCol">
      <w:rPr>
        <w:b/>
        <w:color w:val="15204A" w:themeColor="accent1" w:themeShade="95"/>
      </w:rPr>
    </w:tblStylePr>
    <w:tblStylePr w:type="lastCol">
      <w:rPr>
        <w:b/>
        <w:color w:val="15204A" w:themeColor="accent1" w:themeShade="95"/>
      </w:r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15204A" w:themeColor="accent1" w:themeShade="95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2Horz">
      <w:rPr>
        <w:rFonts w:ascii="Arial" w:hAnsi="Arial"/>
        <w:color w:val="15204A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bottom w:val="single" w:sz="4" w:space="0" w:color="5DB8EF" w:themeColor="accent2" w:themeTint="97"/>
      </w:tblBorders>
    </w:tblPr>
    <w:tblStylePr w:type="firstRow">
      <w:rPr>
        <w:b/>
        <w:color w:val="5DB8EF" w:themeColor="accent2" w:themeTint="97" w:themeShade="95"/>
      </w:rPr>
      <w:tblPr/>
      <w:tcPr>
        <w:tcBorders>
          <w:bottom w:val="single" w:sz="4" w:space="0" w:color="5DB8EF" w:themeColor="accent2" w:themeTint="97"/>
        </w:tcBorders>
      </w:tcPr>
    </w:tblStylePr>
    <w:tblStylePr w:type="lastRow">
      <w:rPr>
        <w:b/>
        <w:color w:val="5DB8EF" w:themeColor="accent2" w:themeTint="97" w:themeShade="95"/>
      </w:rPr>
      <w:tblPr/>
      <w:tcPr>
        <w:tcBorders>
          <w:top w:val="single" w:sz="4" w:space="0" w:color="5DB8EF" w:themeColor="accent2" w:themeTint="97"/>
        </w:tcBorders>
      </w:tcPr>
    </w:tblStylePr>
    <w:tblStylePr w:type="firstCol">
      <w:rPr>
        <w:b/>
        <w:color w:val="5DB8EF" w:themeColor="accent2" w:themeTint="97" w:themeShade="95"/>
      </w:rPr>
    </w:tblStylePr>
    <w:tblStylePr w:type="lastCol">
      <w:rPr>
        <w:b/>
        <w:color w:val="5DB8EF" w:themeColor="accent2" w:themeTint="97" w:themeShade="95"/>
      </w:r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A0BCCB" w:themeColor="accent3" w:themeTint="98"/>
        <w:bottom w:val="single" w:sz="4" w:space="0" w:color="A0BCCB" w:themeColor="accent3" w:themeTint="98"/>
      </w:tblBorders>
    </w:tblPr>
    <w:tblStylePr w:type="firstRow">
      <w:rPr>
        <w:b/>
        <w:color w:val="A0BCCB" w:themeColor="accent3" w:themeTint="98" w:themeShade="95"/>
      </w:rPr>
      <w:tblPr/>
      <w:tcPr>
        <w:tcBorders>
          <w:bottom w:val="single" w:sz="4" w:space="0" w:color="A0BCCB" w:themeColor="accent3" w:themeTint="98"/>
        </w:tcBorders>
      </w:tcPr>
    </w:tblStylePr>
    <w:tblStylePr w:type="lastRow">
      <w:rPr>
        <w:b/>
        <w:color w:val="A0BCCB" w:themeColor="accent3" w:themeTint="98" w:themeShade="95"/>
      </w:rPr>
      <w:tblPr/>
      <w:tcPr>
        <w:tcBorders>
          <w:top w:val="single" w:sz="4" w:space="0" w:color="A0BCCB" w:themeColor="accent3" w:themeTint="98"/>
        </w:tcBorders>
      </w:tcPr>
    </w:tblStylePr>
    <w:tblStylePr w:type="firstCol">
      <w:rPr>
        <w:b/>
        <w:color w:val="A0BCCB" w:themeColor="accent3" w:themeTint="98" w:themeShade="95"/>
      </w:rPr>
    </w:tblStylePr>
    <w:tblStylePr w:type="lastCol">
      <w:rPr>
        <w:b/>
        <w:color w:val="A0BCCB" w:themeColor="accent3" w:themeTint="98" w:themeShade="95"/>
      </w:r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A0BCCB" w:themeColor="accent3" w:themeTint="98" w:themeShade="95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2Horz">
      <w:rPr>
        <w:rFonts w:ascii="Arial" w:hAnsi="Arial"/>
        <w:color w:val="A0BCC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bottom w:val="single" w:sz="4" w:space="0" w:color="C2C6FF" w:themeColor="accent4" w:themeTint="9A"/>
      </w:tblBorders>
    </w:tblPr>
    <w:tblStylePr w:type="firstRow">
      <w:rPr>
        <w:b/>
        <w:color w:val="C2C6FF" w:themeColor="accent4" w:themeTint="9A" w:themeShade="95"/>
      </w:rPr>
      <w:tblPr/>
      <w:tcPr>
        <w:tcBorders>
          <w:bottom w:val="single" w:sz="4" w:space="0" w:color="C2C6FF" w:themeColor="accent4" w:themeTint="9A"/>
        </w:tcBorders>
      </w:tcPr>
    </w:tblStylePr>
    <w:tblStylePr w:type="lastRow">
      <w:rPr>
        <w:b/>
        <w:color w:val="C2C6FF" w:themeColor="accent4" w:themeTint="9A" w:themeShade="95"/>
      </w:rPr>
      <w:tblPr/>
      <w:tcPr>
        <w:tcBorders>
          <w:top w:val="single" w:sz="4" w:space="0" w:color="C2C6FF" w:themeColor="accent4" w:themeTint="9A"/>
        </w:tcBorders>
      </w:tcPr>
    </w:tblStylePr>
    <w:tblStylePr w:type="firstCol">
      <w:rPr>
        <w:b/>
        <w:color w:val="C2C6FF" w:themeColor="accent4" w:themeTint="9A" w:themeShade="95"/>
      </w:rPr>
    </w:tblStylePr>
    <w:tblStylePr w:type="lastCol">
      <w:rPr>
        <w:b/>
        <w:color w:val="C2C6FF" w:themeColor="accent4" w:themeTint="9A" w:themeShade="95"/>
      </w:r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D2CBF4" w:themeColor="accent5" w:themeTint="9A"/>
        <w:bottom w:val="single" w:sz="4" w:space="0" w:color="D2CBF4" w:themeColor="accent5" w:themeTint="9A"/>
      </w:tblBorders>
    </w:tblPr>
    <w:tblStylePr w:type="firstRow">
      <w:rPr>
        <w:b/>
        <w:color w:val="D2CBF4" w:themeColor="accent5" w:themeTint="9A" w:themeShade="95"/>
      </w:rPr>
      <w:tblPr/>
      <w:tcPr>
        <w:tcBorders>
          <w:bottom w:val="single" w:sz="4" w:space="0" w:color="D2CBF4" w:themeColor="accent5" w:themeTint="9A"/>
        </w:tcBorders>
      </w:tcPr>
    </w:tblStylePr>
    <w:tblStylePr w:type="lastRow">
      <w:rPr>
        <w:b/>
        <w:color w:val="D2CBF4" w:themeColor="accent5" w:themeTint="9A" w:themeShade="95"/>
      </w:rPr>
      <w:tblPr/>
      <w:tcPr>
        <w:tcBorders>
          <w:top w:val="single" w:sz="4" w:space="0" w:color="D2CBF4" w:themeColor="accent5" w:themeTint="9A"/>
        </w:tcBorders>
      </w:tcPr>
    </w:tblStylePr>
    <w:tblStylePr w:type="firstCol">
      <w:rPr>
        <w:b/>
        <w:color w:val="D2CBF4" w:themeColor="accent5" w:themeTint="9A" w:themeShade="95"/>
      </w:rPr>
    </w:tblStylePr>
    <w:tblStylePr w:type="lastCol">
      <w:rPr>
        <w:b/>
        <w:color w:val="D2CBF4" w:themeColor="accent5" w:themeTint="9A" w:themeShade="95"/>
      </w:r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D2CBF4" w:themeColor="accent5" w:themeTint="9A" w:themeShade="95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2Horz">
      <w:rPr>
        <w:rFonts w:ascii="Arial" w:hAnsi="Arial"/>
        <w:color w:val="D2CBF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E9E6FA" w:themeColor="accent6" w:themeTint="98"/>
        <w:bottom w:val="single" w:sz="4" w:space="0" w:color="E9E6FA" w:themeColor="accent6" w:themeTint="98"/>
      </w:tblBorders>
    </w:tblPr>
    <w:tblStylePr w:type="firstRow">
      <w:rPr>
        <w:b/>
        <w:color w:val="E9E6FA" w:themeColor="accent6" w:themeTint="98" w:themeShade="95"/>
      </w:rPr>
      <w:tblPr/>
      <w:tcPr>
        <w:tcBorders>
          <w:bottom w:val="single" w:sz="4" w:space="0" w:color="E9E6FA" w:themeColor="accent6" w:themeTint="98"/>
        </w:tcBorders>
      </w:tcPr>
    </w:tblStylePr>
    <w:tblStylePr w:type="lastRow">
      <w:rPr>
        <w:b/>
        <w:color w:val="E9E6FA" w:themeColor="accent6" w:themeTint="98" w:themeShade="95"/>
      </w:rPr>
      <w:tblPr/>
      <w:tcPr>
        <w:tcBorders>
          <w:top w:val="single" w:sz="4" w:space="0" w:color="E9E6FA" w:themeColor="accent6" w:themeTint="98"/>
        </w:tcBorders>
      </w:tcPr>
    </w:tblStylePr>
    <w:tblStylePr w:type="firstCol">
      <w:rPr>
        <w:b/>
        <w:color w:val="E9E6FA" w:themeColor="accent6" w:themeTint="98" w:themeShade="95"/>
      </w:rPr>
    </w:tblStylePr>
    <w:tblStylePr w:type="lastCol">
      <w:rPr>
        <w:b/>
        <w:color w:val="E9E6FA" w:themeColor="accent6" w:themeTint="98" w:themeShade="95"/>
      </w:r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E9E6FA" w:themeColor="accent6" w:themeTint="98" w:themeShade="95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2Horz">
      <w:rPr>
        <w:rFonts w:ascii="Arial" w:hAnsi="Arial"/>
        <w:color w:val="E9E6FA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253780" w:themeColor="accent1"/>
      </w:tblBorders>
    </w:tblPr>
    <w:tblStylePr w:type="firstRow"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53780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15204A" w:themeColor="accent1" w:themeShade="95"/>
        <w:sz w:val="22"/>
      </w:rPr>
      <w:tblPr/>
      <w:tcPr>
        <w:tcBorders>
          <w:top w:val="single" w:sz="4" w:space="0" w:color="253780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53780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single" w:sz="4" w:space="0" w:color="253780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15204A" w:themeColor="accent1" w:themeShade="95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2Horz">
      <w:rPr>
        <w:rFonts w:ascii="Arial" w:hAnsi="Arial"/>
        <w:color w:val="15204A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5DB8EF" w:themeColor="accent2" w:themeTint="97"/>
      </w:tblBorders>
    </w:tblPr>
    <w:tblStylePr w:type="firstRow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DB8E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single" w:sz="4" w:space="0" w:color="5DB8E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DB8E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DB8E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A0BCCB" w:themeColor="accent3" w:themeTint="98"/>
      </w:tblBorders>
    </w:tblPr>
    <w:tblStylePr w:type="firstRow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CC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single" w:sz="4" w:space="0" w:color="A0BCC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CC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0BCC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A0BCCB" w:themeColor="accent3" w:themeTint="98" w:themeShade="95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2Horz">
      <w:rPr>
        <w:rFonts w:ascii="Arial" w:hAnsi="Arial"/>
        <w:color w:val="A0BCC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C2C6FF" w:themeColor="accent4" w:themeTint="9A"/>
      </w:tblBorders>
    </w:tblPr>
    <w:tblStylePr w:type="firstRow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2C6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single" w:sz="4" w:space="0" w:color="C2C6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2C6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C2C6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D2CBF4" w:themeColor="accent5" w:themeTint="9A"/>
      </w:tblBorders>
    </w:tblPr>
    <w:tblStylePr w:type="firstRow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2CBF4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single" w:sz="4" w:space="0" w:color="D2CBF4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2CBF4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2CBF4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D2CBF4" w:themeColor="accent5" w:themeTint="9A" w:themeShade="95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2Horz">
      <w:rPr>
        <w:rFonts w:ascii="Arial" w:hAnsi="Arial"/>
        <w:color w:val="D2CBF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E9E6FA" w:themeColor="accent6" w:themeTint="98"/>
      </w:tblBorders>
    </w:tblPr>
    <w:tblStylePr w:type="firstRow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9E6FA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single" w:sz="4" w:space="0" w:color="E9E6FA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9E6FA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E9E6FA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E9E6FA" w:themeColor="accent6" w:themeTint="98" w:themeShade="95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2Horz">
      <w:rPr>
        <w:rFonts w:ascii="Arial" w:hAnsi="Arial"/>
        <w:color w:val="E9E6FA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15204A" w:themeColor="accent1" w:themeShade="95"/>
        <w:left w:val="single" w:sz="4" w:space="0" w:color="15204A" w:themeColor="accent1" w:themeShade="95"/>
        <w:bottom w:val="single" w:sz="4" w:space="0" w:color="15204A" w:themeColor="accent1" w:themeShade="95"/>
        <w:right w:val="single" w:sz="4" w:space="0" w:color="15204A" w:themeColor="accent1" w:themeShade="95"/>
        <w:insideH w:val="single" w:sz="4" w:space="0" w:color="15204A" w:themeColor="accent1" w:themeShade="95"/>
        <w:insideV w:val="single" w:sz="4" w:space="0" w:color="15204A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0B4A6F" w:themeColor="accent2" w:themeShade="95"/>
        <w:left w:val="single" w:sz="4" w:space="0" w:color="0B4A6F" w:themeColor="accent2" w:themeShade="95"/>
        <w:bottom w:val="single" w:sz="4" w:space="0" w:color="0B4A6F" w:themeColor="accent2" w:themeShade="95"/>
        <w:right w:val="single" w:sz="4" w:space="0" w:color="0B4A6F" w:themeColor="accent2" w:themeShade="95"/>
        <w:insideH w:val="single" w:sz="4" w:space="0" w:color="0B4A6F" w:themeColor="accent2" w:themeShade="95"/>
        <w:insideV w:val="single" w:sz="4" w:space="0" w:color="0B4A6F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375363" w:themeColor="accent3" w:themeShade="95"/>
        <w:left w:val="single" w:sz="4" w:space="0" w:color="375363" w:themeColor="accent3" w:themeShade="95"/>
        <w:bottom w:val="single" w:sz="4" w:space="0" w:color="375363" w:themeColor="accent3" w:themeShade="95"/>
        <w:right w:val="single" w:sz="4" w:space="0" w:color="375363" w:themeColor="accent3" w:themeShade="95"/>
        <w:insideH w:val="single" w:sz="4" w:space="0" w:color="375363" w:themeColor="accent3" w:themeShade="95"/>
        <w:insideV w:val="single" w:sz="4" w:space="0" w:color="375363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000FEF" w:themeColor="accent4" w:themeShade="95"/>
        <w:left w:val="single" w:sz="4" w:space="0" w:color="000FEF" w:themeColor="accent4" w:themeShade="95"/>
        <w:bottom w:val="single" w:sz="4" w:space="0" w:color="000FEF" w:themeColor="accent4" w:themeShade="95"/>
        <w:right w:val="single" w:sz="4" w:space="0" w:color="000FEF" w:themeColor="accent4" w:themeShade="95"/>
        <w:insideH w:val="single" w:sz="4" w:space="0" w:color="000FEF" w:themeColor="accent4" w:themeShade="95"/>
        <w:insideV w:val="single" w:sz="4" w:space="0" w:color="000FE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327C6" w:themeColor="accent5" w:themeShade="95"/>
        <w:left w:val="single" w:sz="4" w:space="0" w:color="4327C6" w:themeColor="accent5" w:themeShade="95"/>
        <w:bottom w:val="single" w:sz="4" w:space="0" w:color="4327C6" w:themeColor="accent5" w:themeShade="95"/>
        <w:right w:val="single" w:sz="4" w:space="0" w:color="4327C6" w:themeColor="accent5" w:themeShade="95"/>
        <w:insideH w:val="single" w:sz="4" w:space="0" w:color="4327C6" w:themeColor="accent5" w:themeShade="95"/>
        <w:insideV w:val="single" w:sz="4" w:space="0" w:color="4327C6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235D7" w:themeColor="accent6" w:themeShade="95"/>
        <w:left w:val="single" w:sz="4" w:space="0" w:color="5235D7" w:themeColor="accent6" w:themeShade="95"/>
        <w:bottom w:val="single" w:sz="4" w:space="0" w:color="5235D7" w:themeColor="accent6" w:themeShade="95"/>
        <w:right w:val="single" w:sz="4" w:space="0" w:color="5235D7" w:themeColor="accent6" w:themeShade="95"/>
        <w:insideH w:val="single" w:sz="4" w:space="0" w:color="5235D7" w:themeColor="accent6" w:themeShade="95"/>
        <w:insideV w:val="single" w:sz="4" w:space="0" w:color="5235D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92A1DF" w:themeColor="accent1" w:themeTint="67"/>
        <w:left w:val="single" w:sz="4" w:space="0" w:color="92A1DF" w:themeColor="accent1" w:themeTint="67"/>
        <w:bottom w:val="single" w:sz="4" w:space="0" w:color="92A1DF" w:themeColor="accent1" w:themeTint="67"/>
        <w:right w:val="single" w:sz="4" w:space="0" w:color="92A1DF" w:themeColor="accent1" w:themeTint="67"/>
        <w:insideH w:val="single" w:sz="4" w:space="0" w:color="92A1DF" w:themeColor="accent1" w:themeTint="67"/>
        <w:insideV w:val="single" w:sz="4" w:space="0" w:color="92A1D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53780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53780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5378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A1DF" w:themeColor="accent1" w:themeTint="67"/>
          <w:left w:val="single" w:sz="4" w:space="0" w:color="92A1DF" w:themeColor="accent1" w:themeTint="67"/>
          <w:bottom w:val="single" w:sz="4" w:space="0" w:color="92A1DF" w:themeColor="accent1" w:themeTint="67"/>
          <w:right w:val="single" w:sz="4" w:space="0" w:color="92A1DF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90CFF4" w:themeColor="accent2" w:themeTint="67"/>
        <w:left w:val="single" w:sz="4" w:space="0" w:color="90CFF4" w:themeColor="accent2" w:themeTint="67"/>
        <w:bottom w:val="single" w:sz="4" w:space="0" w:color="90CFF4" w:themeColor="accent2" w:themeTint="67"/>
        <w:right w:val="single" w:sz="4" w:space="0" w:color="90CFF4" w:themeColor="accent2" w:themeTint="67"/>
        <w:insideH w:val="single" w:sz="4" w:space="0" w:color="90CFF4" w:themeColor="accent2" w:themeTint="67"/>
        <w:insideV w:val="single" w:sz="4" w:space="0" w:color="90CFF4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DB8E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DB8E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DB8E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CFF4" w:themeColor="accent2" w:themeTint="67"/>
          <w:left w:val="single" w:sz="4" w:space="0" w:color="90CFF4" w:themeColor="accent2" w:themeTint="67"/>
          <w:bottom w:val="single" w:sz="4" w:space="0" w:color="90CFF4" w:themeColor="accent2" w:themeTint="67"/>
          <w:right w:val="single" w:sz="4" w:space="0" w:color="90CFF4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BFD1DB" w:themeColor="accent3" w:themeTint="67"/>
        <w:left w:val="single" w:sz="4" w:space="0" w:color="BFD1DB" w:themeColor="accent3" w:themeTint="67"/>
        <w:bottom w:val="single" w:sz="4" w:space="0" w:color="BFD1DB" w:themeColor="accent3" w:themeTint="67"/>
        <w:right w:val="single" w:sz="4" w:space="0" w:color="BFD1DB" w:themeColor="accent3" w:themeTint="67"/>
        <w:insideH w:val="single" w:sz="4" w:space="0" w:color="BFD1DB" w:themeColor="accent3" w:themeTint="67"/>
        <w:insideV w:val="single" w:sz="4" w:space="0" w:color="BFD1D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CC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CC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CC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D1DB" w:themeColor="accent3" w:themeTint="67"/>
          <w:left w:val="single" w:sz="4" w:space="0" w:color="BFD1DB" w:themeColor="accent3" w:themeTint="67"/>
          <w:bottom w:val="single" w:sz="4" w:space="0" w:color="BFD1DB" w:themeColor="accent3" w:themeTint="67"/>
          <w:right w:val="single" w:sz="4" w:space="0" w:color="BFD1DB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D6D9FF" w:themeColor="accent4" w:themeTint="67"/>
        <w:left w:val="single" w:sz="4" w:space="0" w:color="D6D9FF" w:themeColor="accent4" w:themeTint="67"/>
        <w:bottom w:val="single" w:sz="4" w:space="0" w:color="D6D9FF" w:themeColor="accent4" w:themeTint="67"/>
        <w:right w:val="single" w:sz="4" w:space="0" w:color="D6D9FF" w:themeColor="accent4" w:themeTint="67"/>
        <w:insideH w:val="single" w:sz="4" w:space="0" w:color="D6D9FF" w:themeColor="accent4" w:themeTint="67"/>
        <w:insideV w:val="single" w:sz="4" w:space="0" w:color="D6D9FF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C6F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C6F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C6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9FF" w:themeColor="accent4" w:themeTint="67"/>
          <w:left w:val="single" w:sz="4" w:space="0" w:color="D6D9FF" w:themeColor="accent4" w:themeTint="67"/>
          <w:bottom w:val="single" w:sz="4" w:space="0" w:color="D6D9FF" w:themeColor="accent4" w:themeTint="67"/>
          <w:right w:val="single" w:sz="4" w:space="0" w:color="D6D9FF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E1DCF8" w:themeColor="accent5" w:themeTint="67"/>
        <w:left w:val="single" w:sz="4" w:space="0" w:color="E1DCF8" w:themeColor="accent5" w:themeTint="67"/>
        <w:bottom w:val="single" w:sz="4" w:space="0" w:color="E1DCF8" w:themeColor="accent5" w:themeTint="67"/>
        <w:right w:val="single" w:sz="4" w:space="0" w:color="E1DCF8" w:themeColor="accent5" w:themeTint="67"/>
        <w:insideH w:val="single" w:sz="4" w:space="0" w:color="E1DCF8" w:themeColor="accent5" w:themeTint="67"/>
        <w:insideV w:val="single" w:sz="4" w:space="0" w:color="E1DCF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2CBF4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2CBF4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2CBF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1DCF8" w:themeColor="accent5" w:themeTint="67"/>
          <w:left w:val="single" w:sz="4" w:space="0" w:color="E1DCF8" w:themeColor="accent5" w:themeTint="67"/>
          <w:bottom w:val="single" w:sz="4" w:space="0" w:color="E1DCF8" w:themeColor="accent5" w:themeTint="67"/>
          <w:right w:val="single" w:sz="4" w:space="0" w:color="E1DCF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F0EEFB" w:themeColor="accent6" w:themeTint="67"/>
        <w:left w:val="single" w:sz="4" w:space="0" w:color="F0EEFB" w:themeColor="accent6" w:themeTint="67"/>
        <w:bottom w:val="single" w:sz="4" w:space="0" w:color="F0EEFB" w:themeColor="accent6" w:themeTint="67"/>
        <w:right w:val="single" w:sz="4" w:space="0" w:color="F0EEFB" w:themeColor="accent6" w:themeTint="67"/>
        <w:insideH w:val="single" w:sz="4" w:space="0" w:color="F0EEFB" w:themeColor="accent6" w:themeTint="67"/>
        <w:insideV w:val="single" w:sz="4" w:space="0" w:color="F0EEFB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9E6FA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9E6FA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9E6FA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EEFB" w:themeColor="accent6" w:themeTint="67"/>
          <w:left w:val="single" w:sz="4" w:space="0" w:color="F0EEFB" w:themeColor="accent6" w:themeTint="67"/>
          <w:bottom w:val="single" w:sz="4" w:space="0" w:color="F0EEFB" w:themeColor="accent6" w:themeTint="67"/>
          <w:right w:val="single" w:sz="4" w:space="0" w:color="F0EEFB" w:themeColor="accent6" w:themeTint="67"/>
        </w:tcBorders>
      </w:tcPr>
    </w:tblStylePr>
  </w:style>
  <w:style w:type="character" w:customStyle="1" w:styleId="a7">
    <w:name w:val="Текст сноски Знак"/>
    <w:link w:val="a8"/>
    <w:semiHidden/>
    <w:rsid w:val="004D09B2"/>
    <w:rPr>
      <w:rFonts w:ascii="Times New Roman" w:hAnsi="Times New Roman"/>
    </w:rPr>
  </w:style>
  <w:style w:type="paragraph" w:styleId="a9">
    <w:name w:val="endnote text"/>
    <w:basedOn w:val="a3"/>
    <w:link w:val="aa"/>
    <w:uiPriority w:val="99"/>
    <w:semiHidden/>
    <w:unhideWhenUsed/>
    <w:pPr>
      <w:spacing w:after="0"/>
    </w:p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4"/>
    <w:uiPriority w:val="99"/>
    <w:semiHidden/>
    <w:unhideWhenUsed/>
    <w:rPr>
      <w:vertAlign w:val="superscript"/>
    </w:rPr>
  </w:style>
  <w:style w:type="paragraph" w:styleId="12">
    <w:name w:val="toc 1"/>
    <w:basedOn w:val="a3"/>
    <w:next w:val="a3"/>
    <w:uiPriority w:val="39"/>
    <w:semiHidden/>
    <w:pPr>
      <w:spacing w:after="57"/>
    </w:pPr>
  </w:style>
  <w:style w:type="paragraph" w:styleId="24">
    <w:name w:val="toc 2"/>
    <w:basedOn w:val="a3"/>
    <w:next w:val="a3"/>
    <w:uiPriority w:val="39"/>
    <w:semiHidden/>
    <w:pPr>
      <w:spacing w:after="57"/>
      <w:ind w:left="283"/>
    </w:pPr>
  </w:style>
  <w:style w:type="paragraph" w:styleId="32">
    <w:name w:val="toc 3"/>
    <w:basedOn w:val="a3"/>
    <w:next w:val="a3"/>
    <w:uiPriority w:val="39"/>
    <w:semiHidden/>
    <w:pPr>
      <w:spacing w:after="57"/>
      <w:ind w:left="567"/>
    </w:pPr>
  </w:style>
  <w:style w:type="paragraph" w:styleId="42">
    <w:name w:val="toc 4"/>
    <w:basedOn w:val="a3"/>
    <w:next w:val="a3"/>
    <w:uiPriority w:val="39"/>
    <w:semiHidden/>
    <w:pPr>
      <w:spacing w:after="57"/>
      <w:ind w:left="850"/>
    </w:pPr>
  </w:style>
  <w:style w:type="paragraph" w:styleId="52">
    <w:name w:val="toc 5"/>
    <w:basedOn w:val="a3"/>
    <w:next w:val="a3"/>
    <w:uiPriority w:val="39"/>
    <w:semiHidden/>
    <w:pPr>
      <w:spacing w:after="57"/>
      <w:ind w:left="1134"/>
    </w:pPr>
  </w:style>
  <w:style w:type="paragraph" w:styleId="60">
    <w:name w:val="toc 6"/>
    <w:basedOn w:val="a3"/>
    <w:next w:val="a3"/>
    <w:uiPriority w:val="39"/>
    <w:semiHidden/>
    <w:pPr>
      <w:spacing w:after="57"/>
      <w:ind w:left="1417"/>
    </w:pPr>
  </w:style>
  <w:style w:type="paragraph" w:styleId="70">
    <w:name w:val="toc 7"/>
    <w:basedOn w:val="a3"/>
    <w:next w:val="a3"/>
    <w:uiPriority w:val="39"/>
    <w:semiHidden/>
    <w:pPr>
      <w:spacing w:after="57"/>
      <w:ind w:left="1701"/>
    </w:pPr>
  </w:style>
  <w:style w:type="paragraph" w:styleId="80">
    <w:name w:val="toc 8"/>
    <w:basedOn w:val="a3"/>
    <w:next w:val="a3"/>
    <w:uiPriority w:val="39"/>
    <w:semiHidden/>
    <w:pPr>
      <w:spacing w:after="57"/>
      <w:ind w:left="1984"/>
    </w:pPr>
  </w:style>
  <w:style w:type="paragraph" w:styleId="90">
    <w:name w:val="toc 9"/>
    <w:basedOn w:val="a3"/>
    <w:next w:val="a3"/>
    <w:uiPriority w:val="39"/>
    <w:semiHidden/>
    <w:pPr>
      <w:spacing w:after="57"/>
      <w:ind w:left="2268"/>
    </w:pPr>
  </w:style>
  <w:style w:type="paragraph" w:styleId="ac">
    <w:name w:val="table of figures"/>
    <w:basedOn w:val="a3"/>
    <w:next w:val="a3"/>
    <w:uiPriority w:val="99"/>
    <w:semiHidden/>
    <w:pPr>
      <w:spacing w:after="0"/>
    </w:pPr>
  </w:style>
  <w:style w:type="paragraph" w:customStyle="1" w:styleId="Normalunindented">
    <w:name w:val="Normal unindented"/>
    <w:semiHidden/>
    <w:pPr>
      <w:spacing w:before="120" w:after="120" w:line="276" w:lineRule="auto"/>
      <w:jc w:val="both"/>
    </w:pPr>
    <w:rPr>
      <w:rFonts w:ascii="Times New Roman" w:hAnsi="Times New Roman"/>
      <w:sz w:val="22"/>
      <w:szCs w:val="22"/>
    </w:rPr>
  </w:style>
  <w:style w:type="paragraph" w:customStyle="1" w:styleId="heading1unnumbered">
    <w:name w:val="heading 1 unnumbered"/>
    <w:basedOn w:val="a3"/>
    <w:next w:val="a3"/>
    <w:uiPriority w:val="9"/>
    <w:semiHidden/>
    <w:pPr>
      <w:keepNext/>
      <w:keepLines/>
      <w:spacing w:before="240"/>
      <w:jc w:val="center"/>
      <w:outlineLvl w:val="0"/>
    </w:pPr>
    <w:rPr>
      <w:b/>
      <w:bCs/>
      <w:szCs w:val="28"/>
    </w:rPr>
  </w:style>
  <w:style w:type="paragraph" w:customStyle="1" w:styleId="a1">
    <w:name w:val="Второй уровень"/>
    <w:basedOn w:val="a3"/>
    <w:uiPriority w:val="3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3"/>
    <w:next w:val="a3"/>
    <w:link w:val="13"/>
    <w:uiPriority w:val="9"/>
    <w:semiHidden/>
    <w:pPr>
      <w:outlineLvl w:val="0"/>
    </w:pPr>
  </w:style>
  <w:style w:type="paragraph" w:customStyle="1" w:styleId="heading2normal">
    <w:name w:val="heading 2 normal"/>
    <w:basedOn w:val="a3"/>
    <w:next w:val="a3"/>
    <w:link w:val="25"/>
    <w:uiPriority w:val="9"/>
    <w:semiHidden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3"/>
    <w:next w:val="a3"/>
    <w:link w:val="33"/>
    <w:uiPriority w:val="9"/>
    <w:semiHidden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3"/>
    <w:next w:val="a3"/>
    <w:link w:val="43"/>
    <w:uiPriority w:val="9"/>
    <w:semiHidden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3"/>
    <w:next w:val="a3"/>
    <w:link w:val="53"/>
    <w:uiPriority w:val="9"/>
    <w:semiHidden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3"/>
    <w:next w:val="a3"/>
    <w:link w:val="62"/>
    <w:uiPriority w:val="9"/>
    <w:semiHidden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3"/>
    <w:next w:val="a3"/>
    <w:link w:val="72"/>
    <w:uiPriority w:val="9"/>
    <w:semiHidden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3"/>
    <w:next w:val="a3"/>
    <w:link w:val="82"/>
    <w:uiPriority w:val="9"/>
    <w:semiHidden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3"/>
    <w:next w:val="a3"/>
    <w:link w:val="92"/>
    <w:uiPriority w:val="9"/>
    <w:semiHidden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link w:val="heading1normalunnumbered"/>
    <w:uiPriority w:val="9"/>
    <w:semiHidden/>
    <w:rsid w:val="004D09B2"/>
    <w:rPr>
      <w:rFonts w:ascii="Times New Roman" w:hAnsi="Times New Roman"/>
      <w:szCs w:val="22"/>
    </w:rPr>
  </w:style>
  <w:style w:type="character" w:customStyle="1" w:styleId="25">
    <w:name w:val="Заголовок 2 Знак"/>
    <w:link w:val="heading2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33">
    <w:name w:val="Заголовок 3 Знак"/>
    <w:link w:val="heading3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43">
    <w:name w:val="Заголовок 4 Знак"/>
    <w:link w:val="heading4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53">
    <w:name w:val="Заголовок 5 Знак"/>
    <w:link w:val="heading5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62">
    <w:name w:val="Заголовок 6 Знак"/>
    <w:link w:val="heading6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72">
    <w:name w:val="Заголовок 7 Знак"/>
    <w:link w:val="heading7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82">
    <w:name w:val="Заголовок 8 Знак"/>
    <w:link w:val="heading8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92">
    <w:name w:val="Заголовок 9 Знак"/>
    <w:link w:val="heading9normal"/>
    <w:uiPriority w:val="9"/>
    <w:semiHidden/>
    <w:rsid w:val="004D09B2"/>
    <w:rPr>
      <w:rFonts w:ascii="Times New Roman" w:hAnsi="Times New Roman"/>
      <w:szCs w:val="22"/>
    </w:rPr>
  </w:style>
  <w:style w:type="paragraph" w:styleId="ad">
    <w:name w:val="caption"/>
    <w:basedOn w:val="a3"/>
    <w:next w:val="a3"/>
    <w:uiPriority w:val="35"/>
    <w:semiHidden/>
    <w:unhideWhenUsed/>
    <w:qFormat/>
    <w:rPr>
      <w:b/>
      <w:bCs/>
      <w:color w:val="4F81BD"/>
      <w:sz w:val="18"/>
      <w:szCs w:val="18"/>
    </w:rPr>
  </w:style>
  <w:style w:type="paragraph" w:styleId="ae">
    <w:name w:val="Title"/>
    <w:basedOn w:val="a3"/>
    <w:next w:val="a3"/>
    <w:link w:val="af"/>
    <w:uiPriority w:val="10"/>
    <w:semiHidden/>
    <w:pPr>
      <w:keepNext/>
      <w:keepLines/>
      <w:spacing w:after="30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f">
    <w:name w:val="Заголовок Знак"/>
    <w:link w:val="ae"/>
    <w:uiPriority w:val="10"/>
    <w:semiHidden/>
    <w:rsid w:val="004D09B2"/>
    <w:rPr>
      <w:rFonts w:ascii="Times New Roman" w:hAnsi="Times New Roman"/>
      <w:b/>
      <w:spacing w:val="5"/>
      <w:sz w:val="28"/>
      <w:szCs w:val="52"/>
    </w:rPr>
  </w:style>
  <w:style w:type="paragraph" w:styleId="af0">
    <w:name w:val="Subtitle"/>
    <w:basedOn w:val="a3"/>
    <w:next w:val="a3"/>
    <w:link w:val="af1"/>
    <w:uiPriority w:val="11"/>
    <w:semiHidden/>
    <w:pPr>
      <w:numPr>
        <w:ilvl w:val="1"/>
      </w:numPr>
      <w:ind w:firstLine="482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af1">
    <w:name w:val="Подзаголовок Знак"/>
    <w:link w:val="af0"/>
    <w:uiPriority w:val="11"/>
    <w:semiHidden/>
    <w:rsid w:val="004D09B2"/>
    <w:rPr>
      <w:rFonts w:ascii="Cambria" w:hAnsi="Cambria"/>
      <w:i/>
      <w:iCs/>
      <w:color w:val="4F81BD"/>
      <w:spacing w:val="15"/>
      <w:szCs w:val="24"/>
    </w:rPr>
  </w:style>
  <w:style w:type="character" w:styleId="af2">
    <w:name w:val="Strong"/>
    <w:uiPriority w:val="22"/>
    <w:semiHidden/>
    <w:rPr>
      <w:b/>
      <w:bCs/>
    </w:rPr>
  </w:style>
  <w:style w:type="character" w:styleId="af3">
    <w:name w:val="Emphasis"/>
    <w:uiPriority w:val="20"/>
    <w:semiHidden/>
    <w:rPr>
      <w:i/>
      <w:iCs/>
    </w:rPr>
  </w:style>
  <w:style w:type="paragraph" w:styleId="af4">
    <w:name w:val="No Spacing"/>
    <w:link w:val="af5"/>
    <w:uiPriority w:val="1"/>
    <w:semiHidden/>
    <w:qFormat/>
    <w:rsid w:val="006103F6"/>
    <w:pPr>
      <w:spacing w:line="276" w:lineRule="auto"/>
      <w:jc w:val="both"/>
    </w:pPr>
    <w:rPr>
      <w:rFonts w:ascii="Times New Roman" w:hAnsi="Times New Roman"/>
      <w:color w:val="000000" w:themeColor="text1"/>
      <w:szCs w:val="22"/>
    </w:rPr>
  </w:style>
  <w:style w:type="paragraph" w:styleId="af6">
    <w:name w:val="List Paragraph"/>
    <w:basedOn w:val="a3"/>
    <w:link w:val="af7"/>
    <w:uiPriority w:val="34"/>
    <w:semiHidden/>
    <w:pPr>
      <w:contextualSpacing/>
      <w:jc w:val="left"/>
    </w:pPr>
  </w:style>
  <w:style w:type="paragraph" w:styleId="22">
    <w:name w:val="Quote"/>
    <w:basedOn w:val="a3"/>
    <w:next w:val="a3"/>
    <w:link w:val="20"/>
    <w:uiPriority w:val="29"/>
    <w:semiHidden/>
    <w:pPr>
      <w:pBdr>
        <w:left w:val="single" w:sz="24" w:space="10" w:color="999999"/>
      </w:pBdr>
      <w:spacing w:after="0"/>
      <w:ind w:left="964"/>
    </w:pPr>
    <w:rPr>
      <w:i/>
      <w:iCs/>
      <w:color w:val="8064A2"/>
    </w:rPr>
  </w:style>
  <w:style w:type="paragraph" w:customStyle="1" w:styleId="af8">
    <w:name w:val="Внимание"/>
    <w:basedOn w:val="a3"/>
    <w:next w:val="a3"/>
    <w:link w:val="af9"/>
    <w:uiPriority w:val="4"/>
    <w:qFormat/>
    <w:pPr>
      <w:pBdr>
        <w:left w:val="single" w:sz="24" w:space="10" w:color="999999"/>
      </w:pBdr>
      <w:spacing w:before="0" w:after="0"/>
    </w:pPr>
    <w:rPr>
      <w:i/>
      <w:iCs/>
      <w:color w:val="FF3F1F"/>
    </w:rPr>
  </w:style>
  <w:style w:type="character" w:customStyle="1" w:styleId="af9">
    <w:name w:val="Внимание Знак"/>
    <w:link w:val="af8"/>
    <w:uiPriority w:val="4"/>
    <w:rsid w:val="004D09B2"/>
    <w:rPr>
      <w:rFonts w:ascii="Times New Roman" w:hAnsi="Times New Roman"/>
      <w:i/>
      <w:iCs/>
      <w:color w:val="FF3F1F"/>
      <w:szCs w:val="22"/>
    </w:rPr>
  </w:style>
  <w:style w:type="paragraph" w:customStyle="1" w:styleId="afa">
    <w:name w:val="Предупреждение"/>
    <w:basedOn w:val="a3"/>
    <w:next w:val="a3"/>
    <w:link w:val="afb"/>
    <w:uiPriority w:val="4"/>
    <w:qFormat/>
    <w:pPr>
      <w:pBdr>
        <w:left w:val="single" w:sz="24" w:space="10" w:color="999999"/>
      </w:pBdr>
      <w:spacing w:before="0" w:after="0"/>
    </w:pPr>
    <w:rPr>
      <w:i/>
      <w:iCs/>
      <w:color w:val="E36C0A"/>
    </w:rPr>
  </w:style>
  <w:style w:type="paragraph" w:customStyle="1" w:styleId="QuoteMargin">
    <w:name w:val="QuoteMargin"/>
    <w:semiHidden/>
    <w:pPr>
      <w:spacing w:before="120" w:line="276" w:lineRule="auto"/>
      <w:ind w:firstLine="482"/>
      <w:jc w:val="both"/>
    </w:pPr>
    <w:rPr>
      <w:rFonts w:ascii="Times New Roman" w:hAnsi="Times New Roman"/>
      <w:sz w:val="22"/>
      <w:szCs w:val="22"/>
    </w:rPr>
  </w:style>
  <w:style w:type="character" w:customStyle="1" w:styleId="afb">
    <w:name w:val="Предупреждение Знак"/>
    <w:link w:val="afa"/>
    <w:uiPriority w:val="4"/>
    <w:rsid w:val="004D09B2"/>
    <w:rPr>
      <w:rFonts w:ascii="Times New Roman" w:hAnsi="Times New Roman"/>
      <w:i/>
      <w:iCs/>
      <w:color w:val="E36C0A"/>
      <w:szCs w:val="22"/>
    </w:rPr>
  </w:style>
  <w:style w:type="paragraph" w:styleId="afc">
    <w:name w:val="Intense Quote"/>
    <w:basedOn w:val="a3"/>
    <w:next w:val="a3"/>
    <w:link w:val="afd"/>
    <w:uiPriority w:val="30"/>
    <w:semiHidden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d">
    <w:name w:val="Выделенная цитата Знак"/>
    <w:link w:val="afc"/>
    <w:uiPriority w:val="30"/>
    <w:semiHidden/>
    <w:rsid w:val="004D09B2"/>
    <w:rPr>
      <w:rFonts w:ascii="Times New Roman" w:hAnsi="Times New Roman"/>
      <w:b/>
      <w:bCs/>
      <w:i/>
      <w:iCs/>
      <w:color w:val="4F81BD"/>
      <w:szCs w:val="22"/>
    </w:rPr>
  </w:style>
  <w:style w:type="character" w:styleId="afe">
    <w:name w:val="Subtle Emphasis"/>
    <w:uiPriority w:val="19"/>
    <w:semiHidden/>
    <w:rPr>
      <w:i/>
      <w:iCs/>
      <w:color w:val="808080"/>
    </w:rPr>
  </w:style>
  <w:style w:type="character" w:styleId="aff">
    <w:name w:val="Intense Emphasis"/>
    <w:uiPriority w:val="21"/>
    <w:semiHidden/>
    <w:rPr>
      <w:b/>
      <w:bCs/>
      <w:i/>
      <w:iCs/>
      <w:color w:val="4F81BD"/>
    </w:rPr>
  </w:style>
  <w:style w:type="character" w:styleId="aff0">
    <w:name w:val="Subtle Reference"/>
    <w:uiPriority w:val="31"/>
    <w:semiHidden/>
    <w:rPr>
      <w:smallCaps/>
      <w:color w:val="C0504D"/>
      <w:u w:val="single"/>
    </w:rPr>
  </w:style>
  <w:style w:type="character" w:styleId="aff1">
    <w:name w:val="Intense Reference"/>
    <w:uiPriority w:val="32"/>
    <w:semiHidden/>
    <w:rPr>
      <w:b/>
      <w:bCs/>
      <w:smallCaps/>
      <w:color w:val="C0504D"/>
      <w:spacing w:val="5"/>
      <w:u w:val="single"/>
    </w:rPr>
  </w:style>
  <w:style w:type="character" w:styleId="aff2">
    <w:name w:val="Book Title"/>
    <w:uiPriority w:val="33"/>
    <w:semiHidden/>
    <w:rPr>
      <w:b/>
      <w:bCs/>
      <w:smallCaps/>
      <w:spacing w:val="5"/>
    </w:rPr>
  </w:style>
  <w:style w:type="paragraph" w:styleId="aff3">
    <w:name w:val="TOC Heading"/>
    <w:basedOn w:val="1"/>
    <w:next w:val="a3"/>
    <w:uiPriority w:val="39"/>
    <w:semiHidden/>
    <w:unhideWhenUsed/>
    <w:qFormat/>
    <w:pPr>
      <w:outlineLvl w:val="9"/>
    </w:pPr>
  </w:style>
  <w:style w:type="paragraph" w:styleId="aff4">
    <w:name w:val="Document Map"/>
    <w:basedOn w:val="a3"/>
    <w:link w:val="aff5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f5">
    <w:name w:val="Схема документа Знак"/>
    <w:link w:val="aff4"/>
    <w:uiPriority w:val="99"/>
    <w:semiHidden/>
    <w:rPr>
      <w:rFonts w:ascii="Tahoma" w:hAnsi="Tahoma" w:cs="Tahoma"/>
      <w:sz w:val="16"/>
      <w:szCs w:val="16"/>
    </w:rPr>
  </w:style>
  <w:style w:type="paragraph" w:styleId="aff6">
    <w:name w:val="header"/>
    <w:basedOn w:val="a3"/>
    <w:link w:val="aff7"/>
    <w:uiPriority w:val="99"/>
    <w:pPr>
      <w:tabs>
        <w:tab w:val="center" w:pos="4677"/>
        <w:tab w:val="right" w:pos="9355"/>
      </w:tabs>
      <w:spacing w:before="0" w:after="0"/>
      <w:jc w:val="center"/>
    </w:pPr>
    <w:rPr>
      <w:sz w:val="16"/>
      <w:szCs w:val="20"/>
    </w:rPr>
  </w:style>
  <w:style w:type="character" w:customStyle="1" w:styleId="aff7">
    <w:name w:val="Верхний колонтитул Знак"/>
    <w:link w:val="aff6"/>
    <w:uiPriority w:val="99"/>
    <w:rsid w:val="004D09B2"/>
    <w:rPr>
      <w:rFonts w:ascii="Times New Roman" w:hAnsi="Times New Roman"/>
      <w:sz w:val="16"/>
    </w:rPr>
  </w:style>
  <w:style w:type="paragraph" w:styleId="aff8">
    <w:name w:val="footer"/>
    <w:basedOn w:val="a3"/>
    <w:link w:val="aff9"/>
    <w:uiPriority w:val="99"/>
    <w:pPr>
      <w:tabs>
        <w:tab w:val="center" w:pos="4677"/>
        <w:tab w:val="right" w:pos="9355"/>
      </w:tabs>
      <w:spacing w:before="0" w:after="0"/>
      <w:jc w:val="center"/>
    </w:pPr>
    <w:rPr>
      <w:sz w:val="16"/>
      <w:szCs w:val="20"/>
    </w:rPr>
  </w:style>
  <w:style w:type="character" w:customStyle="1" w:styleId="aff9">
    <w:name w:val="Нижний колонтитул Знак"/>
    <w:link w:val="aff8"/>
    <w:uiPriority w:val="99"/>
    <w:rsid w:val="004D09B2"/>
    <w:rPr>
      <w:rFonts w:ascii="Times New Roman" w:hAnsi="Times New Roman"/>
      <w:sz w:val="16"/>
    </w:rPr>
  </w:style>
  <w:style w:type="character" w:styleId="affa">
    <w:name w:val="footnote reference"/>
    <w:semiHidden/>
    <w:rPr>
      <w:vertAlign w:val="superscript"/>
    </w:rPr>
  </w:style>
  <w:style w:type="paragraph" w:styleId="a8">
    <w:name w:val="footnote text"/>
    <w:basedOn w:val="a3"/>
    <w:link w:val="a7"/>
    <w:semiHidden/>
    <w:pPr>
      <w:spacing w:line="216" w:lineRule="auto"/>
    </w:pPr>
    <w:rPr>
      <w:szCs w:val="20"/>
    </w:rPr>
  </w:style>
  <w:style w:type="paragraph" w:customStyle="1" w:styleId="footnotetextunindented">
    <w:name w:val="footnote text unindented"/>
    <w:basedOn w:val="Normalunindented"/>
    <w:semiHidden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6"/>
    <w:semiHidden/>
    <w:pPr>
      <w:spacing w:line="216" w:lineRule="auto"/>
    </w:pPr>
    <w:rPr>
      <w:szCs w:val="20"/>
    </w:rPr>
  </w:style>
  <w:style w:type="character" w:styleId="affb">
    <w:name w:val="Hyperlink"/>
    <w:semiHidden/>
    <w:rPr>
      <w:color w:val="0000FF"/>
      <w:u w:val="single"/>
    </w:rPr>
  </w:style>
  <w:style w:type="table" w:customStyle="1" w:styleId="14">
    <w:name w:val="Сетка таблицы1"/>
    <w:basedOn w:val="a5"/>
    <w:next w:val="affc"/>
    <w:uiPriority w:val="39"/>
    <w:rPr>
      <w:rFonts w:ascii="Times New Roman" w:eastAsia="Manrope" w:hAnsi="Times New Roman"/>
      <w:sz w:val="24"/>
      <w:szCs w:val="24"/>
      <w:lang w:eastAsia="en-US" w:bidi="th-TH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c">
    <w:name w:val="Table Grid"/>
    <w:basedOn w:val="a5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ata">
    <w:name w:val="docdata"/>
    <w:basedOn w:val="a3"/>
    <w:uiPriority w:val="1"/>
    <w:semiHidden/>
    <w:pPr>
      <w:spacing w:before="100" w:beforeAutospacing="1" w:after="100" w:afterAutospacing="1"/>
      <w:jc w:val="left"/>
    </w:pPr>
    <w:rPr>
      <w:szCs w:val="24"/>
    </w:rPr>
  </w:style>
  <w:style w:type="paragraph" w:styleId="affd">
    <w:name w:val="Normal (Web)"/>
    <w:basedOn w:val="a3"/>
    <w:uiPriority w:val="99"/>
    <w:semiHidden/>
    <w:unhideWhenUsed/>
    <w:pPr>
      <w:spacing w:before="100" w:beforeAutospacing="1" w:after="100" w:afterAutospacing="1"/>
      <w:jc w:val="left"/>
    </w:pPr>
    <w:rPr>
      <w:szCs w:val="24"/>
    </w:rPr>
  </w:style>
  <w:style w:type="character" w:styleId="affe">
    <w:name w:val="Unresolved Mention"/>
    <w:basedOn w:val="a4"/>
    <w:uiPriority w:val="99"/>
    <w:semiHidden/>
    <w:unhideWhenUsed/>
    <w:rsid w:val="00D143B2"/>
    <w:rPr>
      <w:color w:val="605E5C"/>
      <w:shd w:val="clear" w:color="auto" w:fill="E1DFDD"/>
    </w:rPr>
  </w:style>
  <w:style w:type="table" w:customStyle="1" w:styleId="26">
    <w:name w:val="Сетка таблицы2"/>
    <w:basedOn w:val="a5"/>
    <w:next w:val="affc"/>
    <w:uiPriority w:val="39"/>
    <w:rsid w:val="006103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2">
    <w:name w:val="Буквенны список в тексте"/>
    <w:basedOn w:val="a3"/>
    <w:link w:val="afff"/>
    <w:uiPriority w:val="1"/>
    <w:qFormat/>
    <w:rsid w:val="003E7C76"/>
    <w:pPr>
      <w:numPr>
        <w:numId w:val="24"/>
      </w:numPr>
      <w:spacing w:before="240" w:after="240"/>
      <w:ind w:left="1135" w:hanging="284"/>
    </w:pPr>
  </w:style>
  <w:style w:type="character" w:customStyle="1" w:styleId="afff">
    <w:name w:val="Буквенны список в тексте Знак"/>
    <w:basedOn w:val="31"/>
    <w:link w:val="a2"/>
    <w:uiPriority w:val="1"/>
    <w:rsid w:val="003E7C76"/>
    <w:rPr>
      <w:rFonts w:ascii="Times New Roman" w:hAnsi="Times New Roman"/>
      <w:bCs w:val="0"/>
      <w:szCs w:val="22"/>
      <w14:numSpacing w14:val="tabular"/>
    </w:rPr>
  </w:style>
  <w:style w:type="paragraph" w:customStyle="1" w:styleId="afff0">
    <w:name w:val="ААФаф"/>
    <w:basedOn w:val="af4"/>
    <w:link w:val="afff1"/>
    <w:semiHidden/>
    <w:rsid w:val="00747826"/>
    <w:pPr>
      <w:spacing w:before="120" w:after="120" w:line="240" w:lineRule="auto"/>
      <w:ind w:left="360" w:hanging="360"/>
    </w:pPr>
  </w:style>
  <w:style w:type="character" w:customStyle="1" w:styleId="af5">
    <w:name w:val="Без интервала Знак"/>
    <w:basedOn w:val="a4"/>
    <w:link w:val="af4"/>
    <w:uiPriority w:val="1"/>
    <w:semiHidden/>
    <w:rsid w:val="004D09B2"/>
    <w:rPr>
      <w:rFonts w:ascii="Times New Roman" w:hAnsi="Times New Roman"/>
      <w:color w:val="000000" w:themeColor="text1"/>
      <w:szCs w:val="22"/>
    </w:rPr>
  </w:style>
  <w:style w:type="character" w:customStyle="1" w:styleId="afff1">
    <w:name w:val="ААФаф Знак"/>
    <w:basedOn w:val="af5"/>
    <w:link w:val="afff0"/>
    <w:semiHidden/>
    <w:rsid w:val="004D09B2"/>
    <w:rPr>
      <w:rFonts w:ascii="Times New Roman" w:hAnsi="Times New Roman"/>
      <w:color w:val="000000" w:themeColor="text1"/>
      <w:szCs w:val="22"/>
    </w:rPr>
  </w:style>
  <w:style w:type="paragraph" w:customStyle="1" w:styleId="a0">
    <w:name w:val="Буквенный список в таблице"/>
    <w:basedOn w:val="af4"/>
    <w:link w:val="afff2"/>
    <w:uiPriority w:val="1"/>
    <w:qFormat/>
    <w:rsid w:val="00E27359"/>
    <w:pPr>
      <w:numPr>
        <w:numId w:val="31"/>
      </w:numPr>
      <w:spacing w:before="120" w:after="120" w:line="240" w:lineRule="auto"/>
      <w:ind w:left="284" w:hanging="284"/>
    </w:pPr>
    <w:rPr>
      <w:sz w:val="24"/>
      <w14:numSpacing w14:val="tabular"/>
    </w:rPr>
  </w:style>
  <w:style w:type="character" w:customStyle="1" w:styleId="afff2">
    <w:name w:val="Буквенный список в таблице Знак"/>
    <w:basedOn w:val="af5"/>
    <w:link w:val="a0"/>
    <w:uiPriority w:val="1"/>
    <w:rsid w:val="00E27359"/>
    <w:rPr>
      <w:rFonts w:ascii="Times New Roman" w:hAnsi="Times New Roman"/>
      <w:color w:val="000000" w:themeColor="text1"/>
      <w:sz w:val="24"/>
      <w:szCs w:val="22"/>
      <w14:numSpacing w14:val="tabular"/>
    </w:rPr>
  </w:style>
  <w:style w:type="paragraph" w:customStyle="1" w:styleId="afff3">
    <w:name w:val="Обычный текст"/>
    <w:basedOn w:val="3"/>
    <w:link w:val="afff4"/>
    <w:qFormat/>
    <w:rsid w:val="003E7C76"/>
    <w:pPr>
      <w:numPr>
        <w:ilvl w:val="0"/>
        <w:numId w:val="0"/>
      </w:numPr>
      <w:ind w:left="851"/>
    </w:pPr>
  </w:style>
  <w:style w:type="character" w:customStyle="1" w:styleId="afff4">
    <w:name w:val="Обычный текст Знак"/>
    <w:basedOn w:val="31"/>
    <w:link w:val="afff3"/>
    <w:rsid w:val="003E7C76"/>
    <w:rPr>
      <w:rFonts w:ascii="Times New Roman" w:hAnsi="Times New Roman"/>
      <w:bCs/>
      <w:szCs w:val="22"/>
      <w14:numSpacing w14:val="tabular"/>
    </w:rPr>
  </w:style>
  <w:style w:type="paragraph" w:customStyle="1" w:styleId="a">
    <w:name w:val="Стороны"/>
    <w:basedOn w:val="af6"/>
    <w:link w:val="afff5"/>
    <w:uiPriority w:val="2"/>
    <w:qFormat/>
    <w:rsid w:val="007E4A7C"/>
    <w:pPr>
      <w:numPr>
        <w:numId w:val="29"/>
      </w:numPr>
      <w:spacing w:before="240" w:after="240"/>
      <w:contextualSpacing w:val="0"/>
      <w:jc w:val="both"/>
    </w:pPr>
    <w:rPr>
      <w:szCs w:val="20"/>
    </w:rPr>
  </w:style>
  <w:style w:type="character" w:customStyle="1" w:styleId="af7">
    <w:name w:val="Абзац списка Знак"/>
    <w:basedOn w:val="a4"/>
    <w:link w:val="af6"/>
    <w:uiPriority w:val="34"/>
    <w:semiHidden/>
    <w:rsid w:val="004D09B2"/>
    <w:rPr>
      <w:rFonts w:ascii="Times New Roman" w:hAnsi="Times New Roman"/>
      <w:szCs w:val="22"/>
    </w:rPr>
  </w:style>
  <w:style w:type="character" w:customStyle="1" w:styleId="afff5">
    <w:name w:val="Стороны Знак"/>
    <w:basedOn w:val="af7"/>
    <w:link w:val="a"/>
    <w:uiPriority w:val="2"/>
    <w:rsid w:val="007E4A7C"/>
    <w:rPr>
      <w:rFonts w:ascii="Times New Roman" w:hAnsi="Times New Roman"/>
      <w:szCs w:val="22"/>
      <w14:numSpacing w14:val="tabular"/>
    </w:rPr>
  </w:style>
  <w:style w:type="character" w:styleId="afff6">
    <w:name w:val="Placeholder Text"/>
    <w:basedOn w:val="a4"/>
    <w:uiPriority w:val="99"/>
    <w:semiHidden/>
    <w:rsid w:val="00DC0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4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zin\Desktop\&#1053;&#1072;&#1089;&#1090;&#1088;&#1072;&#1080;&#1074;&#1072;&#1077;&#1084;&#1099;&#1077;%20&#1096;&#1072;&#1073;&#1083;&#1086;&#1085;&#1099;%20Office\01%20&#1044;&#1086;&#1075;&#1086;&#1074;&#1086;&#1088;%20(3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D12DD2B4C8C425F8F5838FF7F498E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0EFAD9-32DF-4EB7-908D-F7CE633E3176}"/>
      </w:docPartPr>
      <w:docPartBody>
        <w:p w:rsidR="009E4D9B" w:rsidRDefault="00502F0C" w:rsidP="00502F0C">
          <w:pPr>
            <w:pStyle w:val="DD12DD2B4C8C425F8F5838FF7F498E1128"/>
          </w:pPr>
          <w:r w:rsidRPr="00DC0C60">
            <w:rPr>
              <w:rStyle w:val="a5"/>
              <w:color w:val="808080" w:themeColor="background1" w:themeShade="80"/>
            </w:rPr>
            <w:t>Укажите номер договора</w:t>
          </w:r>
        </w:p>
      </w:docPartBody>
    </w:docPart>
    <w:docPart>
      <w:docPartPr>
        <w:name w:val="D997B7DC1F154C368429BC1CCBB626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DA5629-9E62-44EA-BC6A-6D7F080D7DEC}"/>
      </w:docPartPr>
      <w:docPartBody>
        <w:p w:rsidR="009E4D9B" w:rsidRDefault="00502F0C" w:rsidP="00502F0C">
          <w:pPr>
            <w:pStyle w:val="D997B7DC1F154C368429BC1CCBB6260F28"/>
          </w:pPr>
          <w:r w:rsidRPr="00DC0C60">
            <w:rPr>
              <w:color w:val="808080" w:themeColor="background1" w:themeShade="80"/>
            </w:rPr>
            <w:t>Укажите ФИО</w:t>
          </w:r>
        </w:p>
      </w:docPartBody>
    </w:docPart>
    <w:docPart>
      <w:docPartPr>
        <w:name w:val="0F46C9C9B5D646549B7C81FAA42958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3A3EE6-1D26-4E5B-A126-5762C8737460}"/>
      </w:docPartPr>
      <w:docPartBody>
        <w:p w:rsidR="009E4D9B" w:rsidRDefault="00502F0C" w:rsidP="00502F0C">
          <w:pPr>
            <w:pStyle w:val="0F46C9C9B5D646549B7C81FAA429586127"/>
          </w:pPr>
          <w:r w:rsidRPr="00DC0C60">
            <w:rPr>
              <w:rStyle w:val="a3"/>
              <w:color w:val="808080" w:themeColor="background1" w:themeShade="80"/>
            </w:rPr>
            <w:t>Укажите дату договора</w:t>
          </w:r>
        </w:p>
      </w:docPartBody>
    </w:docPart>
    <w:docPart>
      <w:docPartPr>
        <w:name w:val="3F8B054D3EF94A02B825B42B9C2E8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8663B7-74E0-45A4-8B66-9C83A5D28E40}"/>
      </w:docPartPr>
      <w:docPartBody>
        <w:p w:rsidR="009E4D9B" w:rsidRDefault="00502F0C" w:rsidP="00502F0C">
          <w:pPr>
            <w:pStyle w:val="3F8B054D3EF94A02B825B42B9C2E8E8423"/>
          </w:pPr>
          <w:r>
            <w:rPr>
              <w:rStyle w:val="a3"/>
            </w:rPr>
            <w:t>укажите серию паспорта</w:t>
          </w:r>
        </w:p>
      </w:docPartBody>
    </w:docPart>
    <w:docPart>
      <w:docPartPr>
        <w:name w:val="24D0068C119B471089180C21F5A6F5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2E1B57-CDA6-418C-8144-6CD4B310EE1A}"/>
      </w:docPartPr>
      <w:docPartBody>
        <w:p w:rsidR="009E4D9B" w:rsidRDefault="00502F0C" w:rsidP="00502F0C">
          <w:pPr>
            <w:pStyle w:val="24D0068C119B471089180C21F5A6F5BD21"/>
          </w:pPr>
          <w:r>
            <w:rPr>
              <w:rStyle w:val="a3"/>
            </w:rPr>
            <w:t>укажите номер паспорта</w:t>
          </w:r>
        </w:p>
      </w:docPartBody>
    </w:docPart>
    <w:docPart>
      <w:docPartPr>
        <w:name w:val="E39A19D8B61C41F6B3F6A11D811471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5EB594-F1CA-4BFD-BA97-CDB2F7AF1548}"/>
      </w:docPartPr>
      <w:docPartBody>
        <w:p w:rsidR="009E4D9B" w:rsidRDefault="00502F0C" w:rsidP="00502F0C">
          <w:pPr>
            <w:pStyle w:val="E39A19D8B61C41F6B3F6A11D8114717D17"/>
          </w:pPr>
          <w:r>
            <w:rPr>
              <w:rStyle w:val="a3"/>
            </w:rPr>
            <w:t>Укажите адрес регистрации</w:t>
          </w:r>
        </w:p>
      </w:docPartBody>
    </w:docPart>
    <w:docPart>
      <w:docPartPr>
        <w:name w:val="A21581686A0F43FE96D1DD8E49EAE1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9CE6AD-F205-4628-ACC2-E38DCF174890}"/>
      </w:docPartPr>
      <w:docPartBody>
        <w:p w:rsidR="009E4D9B" w:rsidRDefault="00502F0C" w:rsidP="00502F0C">
          <w:pPr>
            <w:pStyle w:val="A21581686A0F43FE96D1DD8E49EAE16215"/>
          </w:pPr>
          <w:r>
            <w:rPr>
              <w:rStyle w:val="a3"/>
            </w:rPr>
            <w:t>укажите дату выдачи паспорта</w:t>
          </w:r>
        </w:p>
      </w:docPartBody>
    </w:docPart>
    <w:docPart>
      <w:docPartPr>
        <w:name w:val="AF3BCF3AAED54B63A96D0AB5414738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809EBC-3D1A-433B-973B-6F9D5FE5D0B8}"/>
      </w:docPartPr>
      <w:docPartBody>
        <w:p w:rsidR="009E4D9B" w:rsidRDefault="00502F0C" w:rsidP="00502F0C">
          <w:pPr>
            <w:pStyle w:val="AF3BCF3AAED54B63A96D0AB5414738AA14"/>
          </w:pPr>
          <w:r>
            <w:rPr>
              <w:rStyle w:val="a3"/>
            </w:rPr>
            <w:t>укажите код подразделения</w:t>
          </w:r>
        </w:p>
      </w:docPartBody>
    </w:docPart>
    <w:docPart>
      <w:docPartPr>
        <w:name w:val="593FF19739914F019A1AE346225196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E11C7E-F8E6-4ABF-8D50-4CD55F0F039D}"/>
      </w:docPartPr>
      <w:docPartBody>
        <w:p w:rsidR="009E4D9B" w:rsidRDefault="00502F0C" w:rsidP="00502F0C">
          <w:pPr>
            <w:pStyle w:val="593FF19739914F019A1AE346225196D213"/>
          </w:pPr>
          <w:r>
            <w:rPr>
              <w:rStyle w:val="a3"/>
            </w:rPr>
            <w:t>укажите место рождения</w:t>
          </w:r>
        </w:p>
      </w:docPartBody>
    </w:docPart>
    <w:docPart>
      <w:docPartPr>
        <w:name w:val="669454477F05460DA56767B112D559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C7A9A6-DC3E-4254-9D17-B5F4600327C7}"/>
      </w:docPartPr>
      <w:docPartBody>
        <w:p w:rsidR="009E4D9B" w:rsidRDefault="00502F0C" w:rsidP="00502F0C">
          <w:pPr>
            <w:pStyle w:val="669454477F05460DA56767B112D5596912"/>
          </w:pPr>
          <w:r>
            <w:rPr>
              <w:rStyle w:val="a3"/>
            </w:rPr>
            <w:t>укажите дату рождения</w:t>
          </w:r>
        </w:p>
      </w:docPartBody>
    </w:docPart>
    <w:docPart>
      <w:docPartPr>
        <w:name w:val="34E56104B2B847D8BA83A168AC2712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5F5765-A7ED-425F-B36B-D81210D49504}"/>
      </w:docPartPr>
      <w:docPartBody>
        <w:p w:rsidR="009E4D9B" w:rsidRDefault="00502F0C" w:rsidP="00502F0C">
          <w:pPr>
            <w:pStyle w:val="34E56104B2B847D8BA83A168AC27120310"/>
          </w:pPr>
          <w:r>
            <w:rPr>
              <w:rStyle w:val="a3"/>
            </w:rPr>
            <w:t>Укажите адрес почты</w:t>
          </w:r>
        </w:p>
      </w:docPartBody>
    </w:docPart>
    <w:docPart>
      <w:docPartPr>
        <w:name w:val="B0248BF92EC042F3BD125B8B842EDF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28B8DF-8163-4C82-9011-C4D6F707C41C}"/>
      </w:docPartPr>
      <w:docPartBody>
        <w:p w:rsidR="009E4D9B" w:rsidRDefault="00502F0C" w:rsidP="00502F0C">
          <w:pPr>
            <w:pStyle w:val="B0248BF92EC042F3BD125B8B842EDF869"/>
          </w:pPr>
          <w:r>
            <w:rPr>
              <w:rStyle w:val="a3"/>
            </w:rPr>
            <w:t>Укажите номер телефона</w:t>
          </w:r>
        </w:p>
      </w:docPartBody>
    </w:docPart>
    <w:docPart>
      <w:docPartPr>
        <w:name w:val="94759DF3F116484D9B33E903EACA09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62195E-A24A-48C2-AFDD-FE73EFFA9C25}"/>
      </w:docPartPr>
      <w:docPartBody>
        <w:p w:rsidR="009E4D9B" w:rsidRDefault="00502F0C" w:rsidP="00502F0C">
          <w:pPr>
            <w:pStyle w:val="94759DF3F116484D9B33E903EACA09547"/>
          </w:pPr>
          <w:r>
            <w:rPr>
              <w:rStyle w:val="a3"/>
            </w:rPr>
            <w:t>Выберите название объекта</w:t>
          </w:r>
        </w:p>
      </w:docPartBody>
    </w:docPart>
    <w:docPart>
      <w:docPartPr>
        <w:name w:val="6C029D3580524C90A73737E62D8AC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575590-D802-4012-A6B7-F1FE3148973E}"/>
      </w:docPartPr>
      <w:docPartBody>
        <w:p w:rsidR="009E4D9B" w:rsidRDefault="00502F0C" w:rsidP="00502F0C">
          <w:pPr>
            <w:pStyle w:val="6C029D3580524C90A73737E62D8AC8137"/>
          </w:pPr>
          <w:r>
            <w:rPr>
              <w:rStyle w:val="a3"/>
            </w:rPr>
            <w:t>Укажите назначение объекта</w:t>
          </w:r>
        </w:p>
      </w:docPartBody>
    </w:docPart>
    <w:docPart>
      <w:docPartPr>
        <w:name w:val="C151D6605290466095E91FDB563522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5E1227-8330-411B-A203-1C5B4A5ED66D}"/>
      </w:docPartPr>
      <w:docPartBody>
        <w:p w:rsidR="009E4D9B" w:rsidRDefault="00502F0C" w:rsidP="00502F0C">
          <w:pPr>
            <w:pStyle w:val="C151D6605290466095E91FDB5635221F3"/>
          </w:pPr>
          <w:r>
            <w:rPr>
              <w:rStyle w:val="a3"/>
            </w:rPr>
            <w:t>Укажите адрес объекта</w:t>
          </w:r>
        </w:p>
      </w:docPartBody>
    </w:docPart>
    <w:docPart>
      <w:docPartPr>
        <w:name w:val="883F28F4FE314558A5BD4F8C94946B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DAEB00-7901-4535-8FFA-56B691B13F6C}"/>
      </w:docPartPr>
      <w:docPartBody>
        <w:p w:rsidR="009E4D9B" w:rsidRDefault="00502F0C" w:rsidP="00502F0C">
          <w:pPr>
            <w:pStyle w:val="883F28F4FE314558A5BD4F8C94946BBC2"/>
          </w:pPr>
          <w:r>
            <w:rPr>
              <w:rStyle w:val="a3"/>
            </w:rPr>
            <w:t>Укажите кадастровый номер объекта</w:t>
          </w:r>
        </w:p>
      </w:docPartBody>
    </w:docPart>
    <w:docPart>
      <w:docPartPr>
        <w:name w:val="BC5D7AA008A54A948379F78E69E1D0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827796-0FE4-4D80-A755-03220C60D46D}"/>
      </w:docPartPr>
      <w:docPartBody>
        <w:p w:rsidR="009E4D9B" w:rsidRDefault="00502F0C" w:rsidP="00502F0C">
          <w:pPr>
            <w:pStyle w:val="BC5D7AA008A54A948379F78E69E1D0D81"/>
          </w:pPr>
          <w:r>
            <w:rPr>
              <w:rStyle w:val="a3"/>
            </w:rPr>
            <w:t>Укажите площадь объекта</w:t>
          </w:r>
        </w:p>
      </w:docPartBody>
    </w:docPart>
    <w:docPart>
      <w:docPartPr>
        <w:name w:val="A3E17CC47BEE4527958261225F1422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2FC816-F8FE-49DE-9389-912EE393C4F3}"/>
      </w:docPartPr>
      <w:docPartBody>
        <w:p w:rsidR="009E4D9B" w:rsidRDefault="00502F0C" w:rsidP="00502F0C">
          <w:pPr>
            <w:pStyle w:val="A3E17CC47BEE4527958261225F142260"/>
          </w:pPr>
          <w:r>
            <w:rPr>
              <w:rStyle w:val="a3"/>
            </w:rPr>
            <w:t>Укажите документ-основание права собственности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rope">
    <w:panose1 w:val="00000000000000000000"/>
    <w:charset w:val="00"/>
    <w:family w:val="modern"/>
    <w:notTrueType/>
    <w:pitch w:val="variable"/>
    <w:sig w:usb0="A00002BF" w:usb1="5000206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anrope ExtraBold">
    <w:panose1 w:val="00000000000000000000"/>
    <w:charset w:val="00"/>
    <w:family w:val="modern"/>
    <w:notTrueType/>
    <w:pitch w:val="variable"/>
    <w:sig w:usb0="A00002BF" w:usb1="5000206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54AB3"/>
    <w:multiLevelType w:val="multilevel"/>
    <w:tmpl w:val="ECF4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60986225">
    <w:abstractNumId w:val="0"/>
  </w:num>
  <w:num w:numId="2" w16cid:durableId="3815597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0C"/>
    <w:rsid w:val="00014023"/>
    <w:rsid w:val="003664E5"/>
    <w:rsid w:val="00502F0C"/>
    <w:rsid w:val="00565E53"/>
    <w:rsid w:val="00633683"/>
    <w:rsid w:val="007D4F6E"/>
    <w:rsid w:val="009A0892"/>
    <w:rsid w:val="009E4D9B"/>
    <w:rsid w:val="00AC4A4D"/>
    <w:rsid w:val="00AE5849"/>
    <w:rsid w:val="00B2521C"/>
    <w:rsid w:val="00D90CEA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F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02F0C"/>
    <w:rPr>
      <w:color w:val="666666"/>
    </w:rPr>
  </w:style>
  <w:style w:type="paragraph" w:customStyle="1" w:styleId="a4">
    <w:name w:val="Обычный текст"/>
    <w:basedOn w:val="3"/>
    <w:link w:val="a5"/>
    <w:qFormat/>
    <w:rsid w:val="00502F0C"/>
    <w:pPr>
      <w:keepNext w:val="0"/>
      <w:keepLines w:val="0"/>
      <w:spacing w:before="240" w:after="240" w:line="240" w:lineRule="auto"/>
      <w:ind w:left="851"/>
      <w:jc w:val="both"/>
    </w:pPr>
    <w:rPr>
      <w:rFonts w:ascii="Times New Roman" w:eastAsia="Times New Roman" w:hAnsi="Times New Roman" w:cs="Times New Roman"/>
      <w:bCs/>
      <w:color w:val="auto"/>
      <w:kern w:val="0"/>
      <w:szCs w:val="22"/>
      <w:lang w:eastAsia="ru-RU"/>
      <w14:ligatures w14:val="none"/>
      <w14:numSpacing w14:val="tabular"/>
    </w:rPr>
  </w:style>
  <w:style w:type="character" w:customStyle="1" w:styleId="a5">
    <w:name w:val="Обычный текст Знак"/>
    <w:basedOn w:val="a0"/>
    <w:link w:val="a4"/>
    <w:rsid w:val="00502F0C"/>
    <w:rPr>
      <w:rFonts w:ascii="Times New Roman" w:eastAsia="Times New Roman" w:hAnsi="Times New Roman" w:cs="Times New Roman"/>
      <w:bCs/>
      <w:kern w:val="0"/>
      <w:sz w:val="24"/>
      <w:lang w:eastAsia="ru-RU"/>
      <w14:ligatures w14:val="none"/>
      <w14:numSpacing w14:val="tabular"/>
    </w:rPr>
  </w:style>
  <w:style w:type="character" w:customStyle="1" w:styleId="30">
    <w:name w:val="Заголовок 3 Знак"/>
    <w:basedOn w:val="a0"/>
    <w:link w:val="3"/>
    <w:uiPriority w:val="9"/>
    <w:semiHidden/>
    <w:rsid w:val="00502F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D12DD2B4C8C425F8F5838FF7F498E1128">
    <w:name w:val="DD12DD2B4C8C425F8F5838FF7F498E112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7">
    <w:name w:val="0F46C9C9B5D646549B7C81FAA42958612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8">
    <w:name w:val="D997B7DC1F154C368429BC1CCBB6260F28"/>
    <w:rsid w:val="00502F0C"/>
    <w:pPr>
      <w:tabs>
        <w:tab w:val="num" w:pos="72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7">
    <w:name w:val="E39A19D8B61C41F6B3F6A11D8114717D1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10">
    <w:name w:val="34E56104B2B847D8BA83A168AC271203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9">
    <w:name w:val="B0248BF92EC042F3BD125B8B842EDF86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23">
    <w:name w:val="3F8B054D3EF94A02B825B42B9C2E8E842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21">
    <w:name w:val="24D0068C119B471089180C21F5A6F5BD2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15">
    <w:name w:val="A21581686A0F43FE96D1DD8E49EAE162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14">
    <w:name w:val="AF3BCF3AAED54B63A96D0AB5414738AA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13">
    <w:name w:val="593FF19739914F019A1AE346225196D2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12">
    <w:name w:val="669454477F05460DA56767B112D55969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7">
    <w:name w:val="94759DF3F116484D9B33E903EACA09547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6C029D3580524C90A73737E62D8AC8137">
    <w:name w:val="6C029D3580524C90A73737E62D8AC8137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BC5D7AA008A54A948379F78E69E1D0D81">
    <w:name w:val="BC5D7AA008A54A948379F78E69E1D0D81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C151D6605290466095E91FDB5635221F3">
    <w:name w:val="C151D6605290466095E91FDB5635221F3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883F28F4FE314558A5BD4F8C94946BBC2">
    <w:name w:val="883F28F4FE314558A5BD4F8C94946BBC2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A3E17CC47BEE4527958261225F142260">
    <w:name w:val="A3E17CC47BEE4527958261225F142260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РСК">
  <a:themeElements>
    <a:clrScheme name="РСК">
      <a:dk1>
        <a:sysClr val="windowText" lastClr="000000"/>
      </a:dk1>
      <a:lt1>
        <a:sysClr val="window" lastClr="FFFFFF"/>
      </a:lt1>
      <a:dk2>
        <a:srgbClr val="253780"/>
      </a:dk2>
      <a:lt2>
        <a:srgbClr val="F3F7FA"/>
      </a:lt2>
      <a:accent1>
        <a:srgbClr val="253780"/>
      </a:accent1>
      <a:accent2>
        <a:srgbClr val="1380C0"/>
      </a:accent2>
      <a:accent3>
        <a:srgbClr val="618FA8"/>
      </a:accent3>
      <a:accent4>
        <a:srgbClr val="9BA2FF"/>
      </a:accent4>
      <a:accent5>
        <a:srgbClr val="B6AAEE"/>
      </a:accent5>
      <a:accent6>
        <a:srgbClr val="DCD6F7"/>
      </a:accent6>
      <a:hlink>
        <a:srgbClr val="253780"/>
      </a:hlink>
      <a:folHlink>
        <a:srgbClr val="1380C0"/>
      </a:folHlink>
    </a:clrScheme>
    <a:fontScheme name="Manrope РСК">
      <a:majorFont>
        <a:latin typeface="Manrope ExtraBold"/>
        <a:ea typeface=""/>
        <a:cs typeface=""/>
      </a:majorFont>
      <a:minorFont>
        <a:latin typeface="Manrope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317DB-59D0-4A7D-BCEA-6B5E5F0B5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 Договор (3).dotx</Template>
  <TotalTime>14</TotalTime>
  <Pages>4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Козин Сергей</dc:creator>
  <cp:keywords/>
  <cp:lastModifiedBy>Козин Сергей</cp:lastModifiedBy>
  <cp:revision>5</cp:revision>
  <cp:lastPrinted>2025-04-30T15:06:00Z</cp:lastPrinted>
  <dcterms:created xsi:type="dcterms:W3CDTF">2026-03-24T15:32:00Z</dcterms:created>
  <dcterms:modified xsi:type="dcterms:W3CDTF">2026-04-06T13:47:00Z</dcterms:modified>
</cp:coreProperties>
</file>